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9C5C247" w:rsidR="00F71067" w:rsidRPr="001516BF" w:rsidRDefault="0086429D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50842D2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321E9ABA" w:rsidR="008E7F3B" w:rsidRDefault="0086429D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1AD35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321E9ABA" w:rsidR="008E7F3B" w:rsidRDefault="0086429D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1AD35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71D4C52A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N°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2BF8E844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  <w:r w:rsidR="00A722A0">
              <w:rPr>
                <w:lang w:val="es-ES"/>
              </w:rPr>
              <w:t>2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76831C56" w:rsidR="00D238E9" w:rsidRPr="00A90EFC" w:rsidRDefault="00A722A0" w:rsidP="00924FEC">
            <w:pPr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1D0170">
              <w:rPr>
                <w:lang w:val="es-ES"/>
              </w:rPr>
              <w:t>7</w:t>
            </w:r>
            <w:r>
              <w:rPr>
                <w:lang w:val="es-ES"/>
              </w:rPr>
              <w:t>/0</w:t>
            </w:r>
            <w:r w:rsidR="001D0170">
              <w:rPr>
                <w:lang w:val="es-ES"/>
              </w:rPr>
              <w:t>6</w:t>
            </w:r>
            <w:r>
              <w:rPr>
                <w:lang w:val="es-ES"/>
              </w:rPr>
              <w:t>/2022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2B1905A9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t>Jorge Batista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05D4839A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1D0170">
              <w:rPr>
                <w:color w:val="244061"/>
                <w:lang w:val="es-ES"/>
              </w:rPr>
              <w:t>CIBER ARK</w:t>
            </w:r>
            <w:r w:rsidR="00A722A0">
              <w:rPr>
                <w:color w:val="244061"/>
                <w:lang w:val="es-ES"/>
              </w:rPr>
              <w:t xml:space="preserve"> </w:t>
            </w:r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9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4E79F4">
              <w:trPr>
                <w:gridAfter w:val="1"/>
                <w:wAfter w:w="14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4E79F4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4E79F4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6DF27EBD" w:rsidR="00304875" w:rsidRPr="00304875" w:rsidRDefault="001A4F23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1A4F2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Microsoft Azure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516FD832" w:rsidR="00304875" w:rsidRPr="00304875" w:rsidRDefault="00BA2C59" w:rsidP="005A40FA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RG0</w:t>
                  </w:r>
                  <w:r w:rsidR="00D43B5A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1-CyberArk</w:t>
                  </w:r>
                  <w:r w:rsidR="00CE606D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(crear)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736D25CB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S11PRD0</w:t>
                  </w:r>
                  <w:r w:rsidR="007662E3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  <w:r w:rsidR="00D43B5A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5E0DB5B" w:rsidR="00304875" w:rsidRPr="00304875" w:rsidRDefault="009067EE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VNet-BICSA-Produccion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6B695193" w:rsidR="00304875" w:rsidRPr="00304875" w:rsidRDefault="00C4175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SNet-PRD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7E90424C" w:rsidR="00304875" w:rsidRPr="00304875" w:rsidRDefault="008869DE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7A1FCE6F" w:rsidR="00304875" w:rsidRPr="00304875" w:rsidRDefault="00B8278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78067F62" w:rsidR="00304875" w:rsidRPr="00304875" w:rsidRDefault="00D43B5A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068253C2" w:rsidR="00304875" w:rsidRPr="00304875" w:rsidRDefault="00A722A0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64517478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86429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402F1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28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487B0F1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A722A0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57AF9600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</w:t>
                  </w:r>
                  <w:r w:rsidR="00A722A0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D43B5A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591A055B" w:rsidR="00304875" w:rsidRPr="00304875" w:rsidRDefault="004E79F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Server Collection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7A07D269" w:rsidR="00304875" w:rsidRPr="00304875" w:rsidRDefault="004E79F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6F55C72B" w:rsidR="00304875" w:rsidRPr="00304875" w:rsidRDefault="00402F15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AutoShutdown 5:00 p.m.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Instalar Qualys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3FB384DE" w:rsidR="00441FC9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4CB9ADB1" w:rsidR="00D97A8C" w:rsidRPr="00304875" w:rsidRDefault="00787967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 se tiene</w:t>
                  </w:r>
                </w:p>
              </w:tc>
              <w:tc>
                <w:tcPr>
                  <w:tcW w:w="14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86429D" w:rsidRPr="00304875" w14:paraId="49DF50A9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2BD1DE23" w14:textId="550371AB" w:rsidR="0086429D" w:rsidRDefault="0086429D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TAGS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2D43BCFB" w14:textId="6F9691EC" w:rsidR="0086429D" w:rsidRDefault="0086429D" w:rsidP="0086429D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A722A0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Descripción: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="00787967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Cyber Ark</w:t>
                  </w:r>
                </w:p>
              </w:tc>
              <w:tc>
                <w:tcPr>
                  <w:tcW w:w="146" w:type="dxa"/>
                  <w:vAlign w:val="center"/>
                </w:tcPr>
                <w:p w14:paraId="1AB5C1FA" w14:textId="77777777" w:rsidR="0086429D" w:rsidRPr="00304875" w:rsidRDefault="0086429D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252EC7" w:rsidRPr="00304875" w14:paraId="68C5D61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621B6E89" w14:textId="46C132D9" w:rsidR="00252EC7" w:rsidRDefault="00252EC7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Centro de Costo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516C6000" w14:textId="0BD97338" w:rsidR="00252EC7" w:rsidRPr="00A722A0" w:rsidRDefault="00252EC7" w:rsidP="0086429D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BICSA CORPORATIVO</w:t>
                  </w:r>
                </w:p>
              </w:tc>
              <w:tc>
                <w:tcPr>
                  <w:tcW w:w="146" w:type="dxa"/>
                  <w:vAlign w:val="center"/>
                </w:tcPr>
                <w:p w14:paraId="45ABBEDC" w14:textId="77777777" w:rsidR="00252EC7" w:rsidRPr="00304875" w:rsidRDefault="00252EC7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86429D" w:rsidRPr="00304875" w14:paraId="787FFD8C" w14:textId="77777777" w:rsidTr="004E79F4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86429D" w:rsidRPr="00304875" w:rsidRDefault="0086429D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0A494BD" w14:textId="3A250DE5" w:rsidR="0086429D" w:rsidRPr="00304875" w:rsidRDefault="0086429D" w:rsidP="0086429D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 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No Habilitar la Licencia hasta que salgamos a producción.</w:t>
                  </w:r>
                  <w:r w:rsidR="00CE606D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 xml:space="preserve"> </w:t>
                  </w:r>
                  <w:r w:rsidR="00E640C6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 xml:space="preserve">USAR LA PLANTILLA </w:t>
                  </w:r>
                  <w:r w:rsidR="00E640C6" w:rsidRPr="00E640C6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Standard_F16s_v2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EB0DDE" w14:textId="77777777" w:rsidR="0086429D" w:rsidRPr="00304875" w:rsidRDefault="0086429D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279F47F3" w14:textId="77777777" w:rsidR="000C14CC" w:rsidRDefault="000C14CC" w:rsidP="00287856">
            <w:pPr>
              <w:rPr>
                <w:lang w:val="es-ES"/>
              </w:rPr>
            </w:pPr>
          </w:p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1D0170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39.75pt;height:69.1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99B14" w14:textId="77777777" w:rsidR="00A4219E" w:rsidRDefault="00A4219E" w:rsidP="00902B54">
      <w:r>
        <w:separator/>
      </w:r>
    </w:p>
  </w:endnote>
  <w:endnote w:type="continuationSeparator" w:id="0">
    <w:p w14:paraId="01AF2431" w14:textId="77777777" w:rsidR="00A4219E" w:rsidRDefault="00A4219E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412FD" w14:textId="77777777" w:rsidR="00A4219E" w:rsidRDefault="00A4219E" w:rsidP="00902B54">
      <w:r>
        <w:separator/>
      </w:r>
    </w:p>
  </w:footnote>
  <w:footnote w:type="continuationSeparator" w:id="0">
    <w:p w14:paraId="202DD3C9" w14:textId="77777777" w:rsidR="00A4219E" w:rsidRDefault="00A4219E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477196">
    <w:abstractNumId w:val="0"/>
  </w:num>
  <w:num w:numId="2" w16cid:durableId="848838778">
    <w:abstractNumId w:val="0"/>
  </w:num>
  <w:num w:numId="3" w16cid:durableId="638074652">
    <w:abstractNumId w:val="0"/>
  </w:num>
  <w:num w:numId="4" w16cid:durableId="1230075324">
    <w:abstractNumId w:val="0"/>
  </w:num>
  <w:num w:numId="5" w16cid:durableId="2086998177">
    <w:abstractNumId w:val="0"/>
  </w:num>
  <w:num w:numId="6" w16cid:durableId="2131893530">
    <w:abstractNumId w:val="0"/>
  </w:num>
  <w:num w:numId="7" w16cid:durableId="1529029589">
    <w:abstractNumId w:val="0"/>
  </w:num>
  <w:num w:numId="8" w16cid:durableId="642392922">
    <w:abstractNumId w:val="0"/>
  </w:num>
  <w:num w:numId="9" w16cid:durableId="2011522190">
    <w:abstractNumId w:val="0"/>
  </w:num>
  <w:num w:numId="10" w16cid:durableId="3714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045B1"/>
    <w:rsid w:val="000322E9"/>
    <w:rsid w:val="000C14CC"/>
    <w:rsid w:val="000F282E"/>
    <w:rsid w:val="001108B7"/>
    <w:rsid w:val="001272E7"/>
    <w:rsid w:val="0013033B"/>
    <w:rsid w:val="00136911"/>
    <w:rsid w:val="001516BF"/>
    <w:rsid w:val="001A4F23"/>
    <w:rsid w:val="001D0170"/>
    <w:rsid w:val="00205779"/>
    <w:rsid w:val="0022036B"/>
    <w:rsid w:val="00252EC7"/>
    <w:rsid w:val="00274497"/>
    <w:rsid w:val="002778F3"/>
    <w:rsid w:val="00286FB9"/>
    <w:rsid w:val="00287856"/>
    <w:rsid w:val="00291F7F"/>
    <w:rsid w:val="002D19B8"/>
    <w:rsid w:val="002F59A4"/>
    <w:rsid w:val="00304875"/>
    <w:rsid w:val="003248A4"/>
    <w:rsid w:val="00324B8F"/>
    <w:rsid w:val="00354D00"/>
    <w:rsid w:val="00365B6E"/>
    <w:rsid w:val="003C638F"/>
    <w:rsid w:val="003D2042"/>
    <w:rsid w:val="003D5873"/>
    <w:rsid w:val="00402F15"/>
    <w:rsid w:val="00425A9C"/>
    <w:rsid w:val="00441FC9"/>
    <w:rsid w:val="0045324A"/>
    <w:rsid w:val="004A0B56"/>
    <w:rsid w:val="004B2893"/>
    <w:rsid w:val="004C1CE7"/>
    <w:rsid w:val="004E79F4"/>
    <w:rsid w:val="005423C5"/>
    <w:rsid w:val="00542F56"/>
    <w:rsid w:val="00567A03"/>
    <w:rsid w:val="00576CC8"/>
    <w:rsid w:val="005A40FA"/>
    <w:rsid w:val="005D2E8C"/>
    <w:rsid w:val="005D430B"/>
    <w:rsid w:val="00624EBB"/>
    <w:rsid w:val="00626E6A"/>
    <w:rsid w:val="006625EE"/>
    <w:rsid w:val="00671544"/>
    <w:rsid w:val="006C1C08"/>
    <w:rsid w:val="0070211B"/>
    <w:rsid w:val="00705F5F"/>
    <w:rsid w:val="007409B4"/>
    <w:rsid w:val="0075444F"/>
    <w:rsid w:val="00757132"/>
    <w:rsid w:val="007579A5"/>
    <w:rsid w:val="0076032D"/>
    <w:rsid w:val="00761DA1"/>
    <w:rsid w:val="007662E3"/>
    <w:rsid w:val="00787967"/>
    <w:rsid w:val="0079310F"/>
    <w:rsid w:val="007E121F"/>
    <w:rsid w:val="007F75E2"/>
    <w:rsid w:val="00807592"/>
    <w:rsid w:val="00821F9E"/>
    <w:rsid w:val="0086429D"/>
    <w:rsid w:val="0087337F"/>
    <w:rsid w:val="008869DE"/>
    <w:rsid w:val="008A3E31"/>
    <w:rsid w:val="008A427C"/>
    <w:rsid w:val="008C0902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4219E"/>
    <w:rsid w:val="00A566B6"/>
    <w:rsid w:val="00A722A0"/>
    <w:rsid w:val="00A90EFC"/>
    <w:rsid w:val="00AF5F1B"/>
    <w:rsid w:val="00B24B7F"/>
    <w:rsid w:val="00B82785"/>
    <w:rsid w:val="00B83280"/>
    <w:rsid w:val="00BA2C59"/>
    <w:rsid w:val="00BD399F"/>
    <w:rsid w:val="00BE39D1"/>
    <w:rsid w:val="00C112FE"/>
    <w:rsid w:val="00C41755"/>
    <w:rsid w:val="00C90454"/>
    <w:rsid w:val="00C97E2F"/>
    <w:rsid w:val="00CE606D"/>
    <w:rsid w:val="00CE6A87"/>
    <w:rsid w:val="00D238E9"/>
    <w:rsid w:val="00D35950"/>
    <w:rsid w:val="00D43B5A"/>
    <w:rsid w:val="00D73660"/>
    <w:rsid w:val="00D97A8C"/>
    <w:rsid w:val="00DF264E"/>
    <w:rsid w:val="00E07774"/>
    <w:rsid w:val="00E62940"/>
    <w:rsid w:val="00E640C6"/>
    <w:rsid w:val="00E652E7"/>
    <w:rsid w:val="00ED4AC2"/>
    <w:rsid w:val="00EF7425"/>
    <w:rsid w:val="00F115B4"/>
    <w:rsid w:val="00F24BB5"/>
    <w:rsid w:val="00F71067"/>
    <w:rsid w:val="00FC615B"/>
    <w:rsid w:val="00FD5C65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11</TotalTime>
  <Pages>1</Pages>
  <Words>119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12</cp:revision>
  <cp:lastPrinted>2002-03-04T17:04:00Z</cp:lastPrinted>
  <dcterms:created xsi:type="dcterms:W3CDTF">2022-04-26T12:23:00Z</dcterms:created>
  <dcterms:modified xsi:type="dcterms:W3CDTF">2022-06-07T14:32:00Z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