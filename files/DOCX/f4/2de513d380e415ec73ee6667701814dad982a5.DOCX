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3290E3B" w:rsidR="00F71067" w:rsidRPr="001516BF" w:rsidRDefault="00165ED2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004F096B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9110" cy="700405"/>
                <wp:effectExtent l="4445" t="1270" r="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91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47A1A2A7" w:rsidR="008E7F3B" w:rsidRDefault="00165ED2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5D2DF876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9.3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" filled="f" stroked="f">
                <v:textbox>
                  <w:txbxContent>
                    <w:p w14:paraId="5D1CA29C" w14:textId="47A1A2A7" w:rsidR="008E7F3B" w:rsidRDefault="00165ED2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5D2DF876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38673510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N°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349FF1A4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71405967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AE055F">
              <w:rPr>
                <w:lang w:val="es-ES"/>
              </w:rPr>
              <w:t>12</w:t>
            </w:r>
            <w:r w:rsidRPr="00A90EFC">
              <w:rPr>
                <w:noProof/>
                <w:lang w:val="es-ES"/>
              </w:rPr>
              <w:t>/</w:t>
            </w:r>
            <w:r w:rsidR="00AE055F">
              <w:rPr>
                <w:noProof/>
                <w:lang w:val="es-ES"/>
              </w:rPr>
              <w:t>20</w:t>
            </w:r>
            <w:r w:rsidRPr="00A90EFC">
              <w:rPr>
                <w:noProof/>
                <w:lang w:val="es-ES"/>
              </w:rPr>
              <w:t>/2</w:t>
            </w:r>
            <w:r w:rsidR="00576CC8" w:rsidRPr="00A90EFC">
              <w:rPr>
                <w:noProof/>
                <w:lang w:val="es-ES"/>
              </w:rPr>
              <w:t>1</w:t>
            </w:r>
            <w:r w:rsidRPr="00A90EFC">
              <w:rPr>
                <w:lang w:val="es-ES"/>
              </w:rPr>
              <w:fldChar w:fldCharType="end"/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0810E2AE" w:rsidR="000322E9" w:rsidRPr="00A90EFC" w:rsidRDefault="00AE055F" w:rsidP="00924FEC">
            <w:pPr>
              <w:rPr>
                <w:lang w:val="es-ES"/>
              </w:rPr>
            </w:pPr>
            <w:r>
              <w:rPr>
                <w:lang w:val="es-ES"/>
              </w:rPr>
              <w:t>Anttony Crosbie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156B6880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6B70E7">
              <w:rPr>
                <w:color w:val="244061"/>
                <w:lang w:val="es-ES"/>
              </w:rPr>
              <w:t xml:space="preserve">Instalación de </w:t>
            </w:r>
            <w:proofErr w:type="spellStart"/>
            <w:r w:rsidR="006B70E7">
              <w:rPr>
                <w:color w:val="244061"/>
                <w:lang w:val="es-ES"/>
              </w:rPr>
              <w:t>Amahard</w:t>
            </w:r>
            <w:proofErr w:type="spellEnd"/>
            <w:r w:rsidR="006B70E7">
              <w:rPr>
                <w:color w:val="244061"/>
                <w:lang w:val="es-ES"/>
              </w:rPr>
              <w:t xml:space="preserve"> – Riesgo Operativo</w:t>
            </w:r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85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304875">
              <w:trPr>
                <w:gridAfter w:val="1"/>
                <w:wAfter w:w="3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304875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304875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504E2A7D" w:rsidR="00304875" w:rsidRPr="00304875" w:rsidRDefault="003D2042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</w:t>
                  </w:r>
                  <w:r w:rsidR="00895696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1-</w:t>
                  </w:r>
                  <w:r w:rsidR="00895696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RIESGOOP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0092C6D5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S11PRD0</w:t>
                  </w:r>
                  <w:r w:rsidR="007662E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  <w:r w:rsidR="00B969C7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VNet-BICSA-Produccion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B695193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SNet-PRD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4EE2EC62" w:rsidR="00304875" w:rsidRPr="00304875" w:rsidRDefault="006B273D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46564755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10.0.2.</w:t>
                  </w:r>
                  <w:r w:rsidR="00F24BB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="008C090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="00895696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27AF4130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9569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33F2702B" w:rsidR="00304875" w:rsidRPr="00304875" w:rsidRDefault="00895696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30BF2F3C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963B4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 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3F4C422B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9569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0910D1BF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895696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</w:t>
                  </w:r>
                  <w:r w:rsidR="00963B4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2F50E23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977CE67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2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34363224" w14:textId="115CA44A" w:rsidR="00304875" w:rsidRPr="00304875" w:rsidRDefault="009D005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 GB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E2E581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63B4D" w:rsidRPr="00304875" w14:paraId="3CC97DE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017D9BA" w14:textId="0557E7F0" w:rsidR="00963B4D" w:rsidRPr="00304875" w:rsidRDefault="00963B4D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 w:rsidR="009D0058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E08A051" w14:textId="5FBF27BF" w:rsidR="00963B4D" w:rsidRDefault="009D005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 GB</w:t>
                  </w:r>
                </w:p>
              </w:tc>
              <w:tc>
                <w:tcPr>
                  <w:tcW w:w="36" w:type="dxa"/>
                  <w:vAlign w:val="center"/>
                </w:tcPr>
                <w:p w14:paraId="0BFB2510" w14:textId="77777777" w:rsidR="00963B4D" w:rsidRPr="00304875" w:rsidRDefault="00963B4D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D0058" w:rsidRPr="00304875" w14:paraId="4580FEC1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6974A3" w14:textId="7BD8D9CC" w:rsidR="009D0058" w:rsidRPr="00304875" w:rsidRDefault="009D0058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2AC8270" w14:textId="069B5B25" w:rsidR="009D0058" w:rsidRDefault="009D005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 GB</w:t>
                  </w:r>
                </w:p>
              </w:tc>
              <w:tc>
                <w:tcPr>
                  <w:tcW w:w="36" w:type="dxa"/>
                  <w:vAlign w:val="center"/>
                </w:tcPr>
                <w:p w14:paraId="2F14A169" w14:textId="77777777" w:rsidR="009D0058" w:rsidRPr="00304875" w:rsidRDefault="009D0058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56751D81" w:rsidR="00304875" w:rsidRPr="00304875" w:rsidRDefault="00895696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Server Collection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5BAE9660" w:rsidR="00304875" w:rsidRPr="00304875" w:rsidRDefault="00F115B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78D8DC9B" w:rsidR="00304875" w:rsidRPr="00304875" w:rsidRDefault="00165ED2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Lunes a </w:t>
                  </w:r>
                  <w:proofErr w:type="gram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Viernes</w:t>
                  </w:r>
                  <w:proofErr w:type="gram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8:00 am – 5:00 pm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Instalar Qualys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3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7914D09" w:rsidR="00D97A8C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3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7FFD8C" w14:textId="77777777" w:rsidTr="00304875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32940F49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EB0DD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165ED2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Línea de firma de Microsoft Office..." style="width:140pt;height:69.5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FD74F" w14:textId="77777777" w:rsidR="00F42FE1" w:rsidRDefault="00F42FE1" w:rsidP="00902B54">
      <w:r>
        <w:separator/>
      </w:r>
    </w:p>
  </w:endnote>
  <w:endnote w:type="continuationSeparator" w:id="0">
    <w:p w14:paraId="1570B8F3" w14:textId="77777777" w:rsidR="00F42FE1" w:rsidRDefault="00F42FE1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8FDF6" w14:textId="77777777" w:rsidR="00F42FE1" w:rsidRDefault="00F42FE1" w:rsidP="00902B54">
      <w:r>
        <w:separator/>
      </w:r>
    </w:p>
  </w:footnote>
  <w:footnote w:type="continuationSeparator" w:id="0">
    <w:p w14:paraId="70B12044" w14:textId="77777777" w:rsidR="00F42FE1" w:rsidRDefault="00F42FE1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322E9"/>
    <w:rsid w:val="000C14CC"/>
    <w:rsid w:val="001272E7"/>
    <w:rsid w:val="00136911"/>
    <w:rsid w:val="001516BF"/>
    <w:rsid w:val="00165ED2"/>
    <w:rsid w:val="001A4F23"/>
    <w:rsid w:val="00205779"/>
    <w:rsid w:val="002322DF"/>
    <w:rsid w:val="00274497"/>
    <w:rsid w:val="002778F3"/>
    <w:rsid w:val="00286FB9"/>
    <w:rsid w:val="00287856"/>
    <w:rsid w:val="00291F7F"/>
    <w:rsid w:val="002D19B8"/>
    <w:rsid w:val="002F59A4"/>
    <w:rsid w:val="00304875"/>
    <w:rsid w:val="00324B8F"/>
    <w:rsid w:val="00354D00"/>
    <w:rsid w:val="00365B6E"/>
    <w:rsid w:val="003C638F"/>
    <w:rsid w:val="003D2042"/>
    <w:rsid w:val="00441FC9"/>
    <w:rsid w:val="0045324A"/>
    <w:rsid w:val="004A0B56"/>
    <w:rsid w:val="004B2893"/>
    <w:rsid w:val="004C1CE7"/>
    <w:rsid w:val="00542F56"/>
    <w:rsid w:val="00576CC8"/>
    <w:rsid w:val="005D2E8C"/>
    <w:rsid w:val="005D430B"/>
    <w:rsid w:val="00624EBB"/>
    <w:rsid w:val="00626E6A"/>
    <w:rsid w:val="00671544"/>
    <w:rsid w:val="006B273D"/>
    <w:rsid w:val="006B70E7"/>
    <w:rsid w:val="006C1C08"/>
    <w:rsid w:val="0070211B"/>
    <w:rsid w:val="00705F5F"/>
    <w:rsid w:val="007409B4"/>
    <w:rsid w:val="00757132"/>
    <w:rsid w:val="007579A5"/>
    <w:rsid w:val="0076032D"/>
    <w:rsid w:val="00761DA1"/>
    <w:rsid w:val="007662E3"/>
    <w:rsid w:val="0079310F"/>
    <w:rsid w:val="007E121F"/>
    <w:rsid w:val="00807592"/>
    <w:rsid w:val="00821F9E"/>
    <w:rsid w:val="0087337F"/>
    <w:rsid w:val="00895696"/>
    <w:rsid w:val="008A3E31"/>
    <w:rsid w:val="008A427C"/>
    <w:rsid w:val="008B1A01"/>
    <w:rsid w:val="008C0902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566B6"/>
    <w:rsid w:val="00A90EFC"/>
    <w:rsid w:val="00AE055F"/>
    <w:rsid w:val="00B24B7F"/>
    <w:rsid w:val="00B83280"/>
    <w:rsid w:val="00B969C7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F264E"/>
    <w:rsid w:val="00E07774"/>
    <w:rsid w:val="00E151B5"/>
    <w:rsid w:val="00E62940"/>
    <w:rsid w:val="00E652E7"/>
    <w:rsid w:val="00ED4AC2"/>
    <w:rsid w:val="00F115B4"/>
    <w:rsid w:val="00F24BB5"/>
    <w:rsid w:val="00F42FE1"/>
    <w:rsid w:val="00F70B98"/>
    <w:rsid w:val="00F71067"/>
    <w:rsid w:val="00F92A60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PA" w:eastAsia="es-P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2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2</cp:revision>
  <cp:lastPrinted>2002-03-04T17:04:00Z</cp:lastPrinted>
  <dcterms:created xsi:type="dcterms:W3CDTF">2021-12-22T12:09:00Z</dcterms:created>
  <dcterms:modified xsi:type="dcterms:W3CDTF">2021-12-22T12:09:00Z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