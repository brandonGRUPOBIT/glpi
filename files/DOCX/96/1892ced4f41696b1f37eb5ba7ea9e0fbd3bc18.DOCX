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D93FC12" w:rsidR="00F71067" w:rsidRPr="001516BF" w:rsidRDefault="00860779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34DC96DA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79770BA4" w:rsidR="008E7F3B" w:rsidRDefault="00860779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A3599">
                                  <wp:extent cx="1581150" cy="5238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1150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79770BA4" w:rsidR="008E7F3B" w:rsidRDefault="00860779"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A3599">
                            <wp:extent cx="1581150" cy="5238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1150" cy="52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1DB039A1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N°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2E62B128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588FC78F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AE055F">
              <w:rPr>
                <w:lang w:val="es-ES"/>
              </w:rPr>
              <w:t>2</w:t>
            </w:r>
            <w:r w:rsidR="00EE03F3">
              <w:rPr>
                <w:lang w:val="es-ES"/>
              </w:rPr>
              <w:t>7</w:t>
            </w:r>
            <w:r w:rsidRPr="00A90EFC">
              <w:rPr>
                <w:noProof/>
                <w:lang w:val="es-ES"/>
              </w:rPr>
              <w:t>/</w:t>
            </w:r>
            <w:r w:rsidR="00EE03F3">
              <w:rPr>
                <w:noProof/>
                <w:lang w:val="es-ES"/>
              </w:rPr>
              <w:t>5</w:t>
            </w:r>
            <w:r w:rsidRPr="00A90EFC">
              <w:rPr>
                <w:noProof/>
                <w:lang w:val="es-ES"/>
              </w:rPr>
              <w:t>/2</w:t>
            </w:r>
            <w:r w:rsidRPr="00A90EFC">
              <w:rPr>
                <w:lang w:val="es-ES"/>
              </w:rPr>
              <w:fldChar w:fldCharType="end"/>
            </w:r>
            <w:r w:rsidR="008D0A21">
              <w:rPr>
                <w:lang w:val="es-ES"/>
              </w:rPr>
              <w:t>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0810E2AE" w:rsidR="000322E9" w:rsidRPr="00A90EFC" w:rsidRDefault="00AE055F" w:rsidP="00924FEC">
            <w:pPr>
              <w:rPr>
                <w:lang w:val="es-ES"/>
              </w:rPr>
            </w:pPr>
            <w:r>
              <w:rPr>
                <w:lang w:val="es-ES"/>
              </w:rPr>
              <w:t>Anttony Crosbie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2C91519A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0F55B9">
              <w:rPr>
                <w:color w:val="244061"/>
                <w:lang w:val="es-ES"/>
              </w:rPr>
              <w:t>Actualización de K2 - eFlujos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AF545B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AF545B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AF545B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AF545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349B2532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RG0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DD133B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eflujo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66960BB8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PRD052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AF545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VNet-BICSA-Produccion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AF545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149C8A9E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SNet-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52E4734E" w:rsidR="00304875" w:rsidRPr="00304875" w:rsidRDefault="006156E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1098423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5D6EE077" w:rsidR="00304875" w:rsidRPr="00304875" w:rsidRDefault="00571231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0240BD35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F01AD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59E46C6A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60779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3F790EF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2F50E23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977CE67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2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34363224" w14:textId="22400A0D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E2E581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63B4D" w:rsidRPr="00304875" w14:paraId="3CC97DED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017D9BA" w14:textId="0557E7F0" w:rsidR="00963B4D" w:rsidRPr="00304875" w:rsidRDefault="00963B4D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 w:rsidR="009D005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E08A051" w14:textId="330780EA" w:rsidR="00963B4D" w:rsidRDefault="00963B4D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</w:tcPr>
                <w:p w14:paraId="0BFB2510" w14:textId="77777777" w:rsidR="00963B4D" w:rsidRPr="00304875" w:rsidRDefault="00963B4D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D0058" w:rsidRPr="00304875" w14:paraId="4580FEC1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6974A3" w14:textId="7BD8D9CC" w:rsidR="009D0058" w:rsidRPr="00304875" w:rsidRDefault="009D0058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2AC8270" w14:textId="41E96201" w:rsidR="009D0058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</w:tcPr>
                <w:p w14:paraId="2F14A169" w14:textId="77777777" w:rsidR="009D0058" w:rsidRPr="00304875" w:rsidRDefault="009D0058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01464999" w:rsidR="00304875" w:rsidRPr="00304875" w:rsidRDefault="00860779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0069654A" w:rsidR="00304875" w:rsidRPr="00304875" w:rsidRDefault="004E34A3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Por Ahora 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Instalar Qualys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4E29C2F7" w:rsidR="00441FC9" w:rsidRPr="00304875" w:rsidRDefault="00860779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AF545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D97A8C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AF545B" w:rsidRPr="00304875" w14:paraId="1AFEFEF0" w14:textId="77777777" w:rsidTr="00AF545B">
              <w:trPr>
                <w:trHeight w:val="262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EBDD9BE" w14:textId="2EBECEC3" w:rsidR="00AF545B" w:rsidRPr="00304875" w:rsidRDefault="00AF545B" w:rsidP="00AF545B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bottom"/>
                </w:tcPr>
                <w:p w14:paraId="44571DE6" w14:textId="38982396" w:rsidR="00AF545B" w:rsidRPr="00304875" w:rsidRDefault="00AF545B" w:rsidP="00AF545B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A722A0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Descripción: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D117C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Eflujos K2 Aplicación</w:t>
                  </w:r>
                </w:p>
              </w:tc>
              <w:tc>
                <w:tcPr>
                  <w:tcW w:w="146" w:type="dxa"/>
                  <w:vAlign w:val="center"/>
                </w:tcPr>
                <w:p w14:paraId="5D22CC28" w14:textId="77777777" w:rsidR="00AF545B" w:rsidRPr="00304875" w:rsidRDefault="00AF545B" w:rsidP="00AF545B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E34A3" w:rsidRPr="00304875" w14:paraId="57BA8042" w14:textId="77777777" w:rsidTr="00AF545B">
              <w:trPr>
                <w:trHeight w:val="262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08A6112" w14:textId="7FE51D8D" w:rsidR="004E34A3" w:rsidRDefault="004E34A3" w:rsidP="004E34A3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Centro de Costo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bottom"/>
                </w:tcPr>
                <w:p w14:paraId="77BAA0D7" w14:textId="13ABB990" w:rsidR="004E34A3" w:rsidRPr="00A722A0" w:rsidRDefault="004E34A3" w:rsidP="004E34A3">
                  <w:pP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BICSA CORPORATIVO</w:t>
                  </w:r>
                </w:p>
              </w:tc>
              <w:tc>
                <w:tcPr>
                  <w:tcW w:w="146" w:type="dxa"/>
                  <w:vAlign w:val="center"/>
                </w:tcPr>
                <w:p w14:paraId="4DB945E0" w14:textId="77777777" w:rsidR="004E34A3" w:rsidRPr="00304875" w:rsidRDefault="004E34A3" w:rsidP="004E34A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E34A3" w:rsidRPr="00304875" w14:paraId="585FD0C4" w14:textId="77777777" w:rsidTr="00D117CD">
              <w:trPr>
                <w:trHeight w:val="54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7DB4686" w14:textId="223AFC57" w:rsidR="004E34A3" w:rsidRDefault="004E34A3" w:rsidP="004E34A3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bottom"/>
                </w:tcPr>
                <w:p w14:paraId="322D74DF" w14:textId="235C22A0" w:rsidR="004E34A3" w:rsidRPr="00A722A0" w:rsidRDefault="00D117CD" w:rsidP="00D117CD">
                  <w:pPr>
                    <w:jc w:val="both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Dejar apagado</w:t>
                  </w:r>
                </w:p>
              </w:tc>
              <w:tc>
                <w:tcPr>
                  <w:tcW w:w="146" w:type="dxa"/>
                  <w:vAlign w:val="center"/>
                </w:tcPr>
                <w:p w14:paraId="14E961F6" w14:textId="77777777" w:rsidR="004E34A3" w:rsidRPr="00304875" w:rsidRDefault="004E34A3" w:rsidP="004E34A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4E3DA2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Línea de firma de Microsoft Office..." style="width:140.25pt;height:69.8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F6F0" w14:textId="77777777" w:rsidR="004E3DA2" w:rsidRDefault="004E3DA2" w:rsidP="00902B54">
      <w:r>
        <w:separator/>
      </w:r>
    </w:p>
  </w:endnote>
  <w:endnote w:type="continuationSeparator" w:id="0">
    <w:p w14:paraId="0B0CC1A0" w14:textId="77777777" w:rsidR="004E3DA2" w:rsidRDefault="004E3DA2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295DE" w14:textId="77777777" w:rsidR="004E3DA2" w:rsidRDefault="004E3DA2" w:rsidP="00902B54">
      <w:r>
        <w:separator/>
      </w:r>
    </w:p>
  </w:footnote>
  <w:footnote w:type="continuationSeparator" w:id="0">
    <w:p w14:paraId="24C2E21E" w14:textId="77777777" w:rsidR="004E3DA2" w:rsidRDefault="004E3DA2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91386822">
    <w:abstractNumId w:val="0"/>
  </w:num>
  <w:num w:numId="2" w16cid:durableId="1697466250">
    <w:abstractNumId w:val="0"/>
  </w:num>
  <w:num w:numId="3" w16cid:durableId="37319050">
    <w:abstractNumId w:val="0"/>
  </w:num>
  <w:num w:numId="4" w16cid:durableId="363479326">
    <w:abstractNumId w:val="0"/>
  </w:num>
  <w:num w:numId="5" w16cid:durableId="316110790">
    <w:abstractNumId w:val="0"/>
  </w:num>
  <w:num w:numId="6" w16cid:durableId="1555196960">
    <w:abstractNumId w:val="0"/>
  </w:num>
  <w:num w:numId="7" w16cid:durableId="207307554">
    <w:abstractNumId w:val="0"/>
  </w:num>
  <w:num w:numId="8" w16cid:durableId="57948997">
    <w:abstractNumId w:val="0"/>
  </w:num>
  <w:num w:numId="9" w16cid:durableId="784353014">
    <w:abstractNumId w:val="0"/>
  </w:num>
  <w:num w:numId="10" w16cid:durableId="5973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C14CC"/>
    <w:rsid w:val="000F55B9"/>
    <w:rsid w:val="001272E7"/>
    <w:rsid w:val="00136911"/>
    <w:rsid w:val="001516BF"/>
    <w:rsid w:val="00172633"/>
    <w:rsid w:val="001A4F23"/>
    <w:rsid w:val="001B4461"/>
    <w:rsid w:val="00205779"/>
    <w:rsid w:val="00221A1C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54D00"/>
    <w:rsid w:val="00365B6E"/>
    <w:rsid w:val="00370F13"/>
    <w:rsid w:val="003C638F"/>
    <w:rsid w:val="003D2042"/>
    <w:rsid w:val="00441FC9"/>
    <w:rsid w:val="0045324A"/>
    <w:rsid w:val="004A0B56"/>
    <w:rsid w:val="004B2893"/>
    <w:rsid w:val="004C1CE7"/>
    <w:rsid w:val="004E34A3"/>
    <w:rsid w:val="004E3DA2"/>
    <w:rsid w:val="00542F56"/>
    <w:rsid w:val="00571231"/>
    <w:rsid w:val="00576CC8"/>
    <w:rsid w:val="005D2E8C"/>
    <w:rsid w:val="005D430B"/>
    <w:rsid w:val="006156EF"/>
    <w:rsid w:val="00624EBB"/>
    <w:rsid w:val="00626E6A"/>
    <w:rsid w:val="00671544"/>
    <w:rsid w:val="006B70E7"/>
    <w:rsid w:val="006C1C08"/>
    <w:rsid w:val="0070211B"/>
    <w:rsid w:val="00705F5F"/>
    <w:rsid w:val="007409B4"/>
    <w:rsid w:val="00757132"/>
    <w:rsid w:val="007579A5"/>
    <w:rsid w:val="0076032D"/>
    <w:rsid w:val="00761DA1"/>
    <w:rsid w:val="007662E3"/>
    <w:rsid w:val="0079310F"/>
    <w:rsid w:val="007E121F"/>
    <w:rsid w:val="00807592"/>
    <w:rsid w:val="00821F9E"/>
    <w:rsid w:val="00860779"/>
    <w:rsid w:val="0087337F"/>
    <w:rsid w:val="008A3E31"/>
    <w:rsid w:val="008A427C"/>
    <w:rsid w:val="008C0902"/>
    <w:rsid w:val="008D0A21"/>
    <w:rsid w:val="008E7F3B"/>
    <w:rsid w:val="00902B54"/>
    <w:rsid w:val="009067EE"/>
    <w:rsid w:val="00924FEC"/>
    <w:rsid w:val="00944F42"/>
    <w:rsid w:val="00963B4D"/>
    <w:rsid w:val="009917E7"/>
    <w:rsid w:val="009A3EE0"/>
    <w:rsid w:val="009C5F06"/>
    <w:rsid w:val="009C7F60"/>
    <w:rsid w:val="009D0058"/>
    <w:rsid w:val="00A0554C"/>
    <w:rsid w:val="00A566B6"/>
    <w:rsid w:val="00A90EFC"/>
    <w:rsid w:val="00AE055F"/>
    <w:rsid w:val="00AF545B"/>
    <w:rsid w:val="00B24B7F"/>
    <w:rsid w:val="00B83280"/>
    <w:rsid w:val="00B969C7"/>
    <w:rsid w:val="00BD399F"/>
    <w:rsid w:val="00BE39D1"/>
    <w:rsid w:val="00C112FE"/>
    <w:rsid w:val="00C41755"/>
    <w:rsid w:val="00C90454"/>
    <w:rsid w:val="00C97E2F"/>
    <w:rsid w:val="00CE6A87"/>
    <w:rsid w:val="00D117CD"/>
    <w:rsid w:val="00D238E9"/>
    <w:rsid w:val="00D35950"/>
    <w:rsid w:val="00D73660"/>
    <w:rsid w:val="00D97A8C"/>
    <w:rsid w:val="00DD133B"/>
    <w:rsid w:val="00DE2D48"/>
    <w:rsid w:val="00DF264E"/>
    <w:rsid w:val="00E07774"/>
    <w:rsid w:val="00E151B5"/>
    <w:rsid w:val="00E62940"/>
    <w:rsid w:val="00E652E7"/>
    <w:rsid w:val="00E9003D"/>
    <w:rsid w:val="00ED4AC2"/>
    <w:rsid w:val="00EE03F3"/>
    <w:rsid w:val="00F01AD6"/>
    <w:rsid w:val="00F115B4"/>
    <w:rsid w:val="00F24BB5"/>
    <w:rsid w:val="00F70B98"/>
    <w:rsid w:val="00F71067"/>
    <w:rsid w:val="00FB0A66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150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7</cp:revision>
  <cp:lastPrinted>2002-03-04T17:04:00Z</cp:lastPrinted>
  <dcterms:created xsi:type="dcterms:W3CDTF">2022-05-27T21:14:00Z</dcterms:created>
  <dcterms:modified xsi:type="dcterms:W3CDTF">2022-05-30T21:02:00Z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