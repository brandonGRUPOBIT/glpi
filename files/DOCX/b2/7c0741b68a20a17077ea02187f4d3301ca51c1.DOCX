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proofErr w:type="spellStart"/>
            <w:r w:rsidRPr="00A90EFC">
              <w:rPr>
                <w:color w:val="244061"/>
                <w:lang w:val="es-ES"/>
              </w:rPr>
              <w:t>N°</w:t>
            </w:r>
            <w:proofErr w:type="spellEnd"/>
            <w:r w:rsidRPr="00A90EFC">
              <w:rPr>
                <w:color w:val="244061"/>
                <w:lang w:val="es-ES"/>
              </w:rPr>
              <w:t xml:space="preserve">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2BF8E844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  <w:r w:rsidR="00A722A0">
              <w:rPr>
                <w:lang w:val="es-ES"/>
              </w:rPr>
              <w:t>2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2271EDF4" w:rsidR="00D238E9" w:rsidRPr="00A90EFC" w:rsidRDefault="00A722A0" w:rsidP="00924FEC">
            <w:pPr>
              <w:rPr>
                <w:lang w:val="es-ES"/>
              </w:rPr>
            </w:pPr>
            <w:r>
              <w:rPr>
                <w:lang w:val="es-ES"/>
              </w:rPr>
              <w:t>06/05/2022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2B1905A9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t>Jorge Batista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2FB408F3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A722A0">
              <w:rPr>
                <w:color w:val="244061"/>
                <w:lang w:val="es-ES"/>
              </w:rPr>
              <w:t xml:space="preserve">CALL REX </w:t>
            </w:r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4E79F4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4E79F4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6DF27EBD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1DC18673" w:rsidR="00304875" w:rsidRPr="00304875" w:rsidRDefault="00BA2C59" w:rsidP="005A40FA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RG01-CALLREX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1EED33A1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S11PRD0</w:t>
                  </w:r>
                  <w:r w:rsidR="007662E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  <w:r w:rsidR="00A722A0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5E0DB5B" w:rsidR="00304875" w:rsidRPr="00304875" w:rsidRDefault="009067EE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</w:t>
                  </w:r>
                  <w:proofErr w:type="spellEnd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-BICSA-</w:t>
                  </w: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Produccion</w:t>
                  </w:r>
                  <w:proofErr w:type="spellEnd"/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4E79F4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6B695193" w:rsidR="00304875" w:rsidRPr="00304875" w:rsidRDefault="00C4175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</w:t>
                  </w:r>
                  <w:proofErr w:type="spellEnd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-PRD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7E90424C" w:rsidR="00304875" w:rsidRPr="00304875" w:rsidRDefault="008869DE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7A1FCE6F" w:rsidR="00304875" w:rsidRPr="00304875" w:rsidRDefault="00B8278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746B5594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FD5C6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068253C2" w:rsidR="00304875" w:rsidRPr="00304875" w:rsidRDefault="00A722A0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6451747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86429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402F1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28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487B0F1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A722A0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5700C047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</w:t>
                  </w:r>
                  <w:r w:rsidR="00A722A0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591A055B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Server </w:t>
                  </w: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Collection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7A07D269" w:rsidR="00304875" w:rsidRPr="00304875" w:rsidRDefault="004E79F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6F55C72B" w:rsidR="00304875" w:rsidRPr="00304875" w:rsidRDefault="00402F15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AutoShutdown</w:t>
                  </w:r>
                  <w:proofErr w:type="spell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5:00 p.m.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Instalar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Qualys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3FB384DE" w:rsidR="00441FC9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191B4E92" w:rsidR="00D97A8C" w:rsidRPr="00304875" w:rsidRDefault="00A722A0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49DF50A9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2BD1DE23" w14:textId="550371AB" w:rsidR="0086429D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TAGS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2D43BCFB" w14:textId="364DC3D1" w:rsidR="0086429D" w:rsidRDefault="0086429D" w:rsidP="0086429D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A722A0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Descripción: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="00A722A0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QMS Server</w:t>
                  </w:r>
                </w:p>
              </w:tc>
              <w:tc>
                <w:tcPr>
                  <w:tcW w:w="146" w:type="dxa"/>
                  <w:vAlign w:val="center"/>
                </w:tcPr>
                <w:p w14:paraId="1AB5C1FA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252EC7" w:rsidRPr="00304875" w14:paraId="68C5D61C" w14:textId="77777777" w:rsidTr="004E79F4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621B6E89" w14:textId="46C132D9" w:rsidR="00252EC7" w:rsidRDefault="00252EC7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Centro de Costo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16C6000" w14:textId="0BD97338" w:rsidR="00252EC7" w:rsidRPr="00A722A0" w:rsidRDefault="00252EC7" w:rsidP="0086429D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BICSA CORPORATIVO</w:t>
                  </w:r>
                </w:p>
              </w:tc>
              <w:tc>
                <w:tcPr>
                  <w:tcW w:w="146" w:type="dxa"/>
                  <w:vAlign w:val="center"/>
                </w:tcPr>
                <w:p w14:paraId="45ABBEDC" w14:textId="77777777" w:rsidR="00252EC7" w:rsidRPr="00304875" w:rsidRDefault="00252EC7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86429D" w:rsidRPr="00304875" w14:paraId="787FFD8C" w14:textId="77777777" w:rsidTr="004E79F4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86429D" w:rsidRPr="00304875" w:rsidRDefault="0086429D" w:rsidP="0086429D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122DBE7B" w:rsidR="0086429D" w:rsidRPr="00304875" w:rsidRDefault="0086429D" w:rsidP="0086429D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 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No Habilitar la Licencia hasta que salgamos a producción.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EB0DDE" w14:textId="77777777" w:rsidR="0086429D" w:rsidRPr="00304875" w:rsidRDefault="0086429D" w:rsidP="0086429D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7478A5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39.75pt;height:69.1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2E23D" w14:textId="77777777" w:rsidR="007478A5" w:rsidRDefault="007478A5" w:rsidP="00902B54">
      <w:r>
        <w:separator/>
      </w:r>
    </w:p>
  </w:endnote>
  <w:endnote w:type="continuationSeparator" w:id="0">
    <w:p w14:paraId="401C6166" w14:textId="77777777" w:rsidR="007478A5" w:rsidRDefault="007478A5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29FBA" w14:textId="77777777" w:rsidR="007478A5" w:rsidRDefault="007478A5" w:rsidP="00902B54">
      <w:r>
        <w:separator/>
      </w:r>
    </w:p>
  </w:footnote>
  <w:footnote w:type="continuationSeparator" w:id="0">
    <w:p w14:paraId="346523A5" w14:textId="77777777" w:rsidR="007478A5" w:rsidRDefault="007478A5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C14CC"/>
    <w:rsid w:val="000F282E"/>
    <w:rsid w:val="001108B7"/>
    <w:rsid w:val="001272E7"/>
    <w:rsid w:val="0013033B"/>
    <w:rsid w:val="00136911"/>
    <w:rsid w:val="001516BF"/>
    <w:rsid w:val="001A4F23"/>
    <w:rsid w:val="00205779"/>
    <w:rsid w:val="0022036B"/>
    <w:rsid w:val="00252EC7"/>
    <w:rsid w:val="00274497"/>
    <w:rsid w:val="002778F3"/>
    <w:rsid w:val="00286FB9"/>
    <w:rsid w:val="00287856"/>
    <w:rsid w:val="00291F7F"/>
    <w:rsid w:val="002D19B8"/>
    <w:rsid w:val="002F59A4"/>
    <w:rsid w:val="00304875"/>
    <w:rsid w:val="003248A4"/>
    <w:rsid w:val="00324B8F"/>
    <w:rsid w:val="00354D00"/>
    <w:rsid w:val="00365B6E"/>
    <w:rsid w:val="003C638F"/>
    <w:rsid w:val="003D2042"/>
    <w:rsid w:val="003D5873"/>
    <w:rsid w:val="00402F15"/>
    <w:rsid w:val="00425A9C"/>
    <w:rsid w:val="00441FC9"/>
    <w:rsid w:val="0045324A"/>
    <w:rsid w:val="004A0B56"/>
    <w:rsid w:val="004B2893"/>
    <w:rsid w:val="004C1CE7"/>
    <w:rsid w:val="004E79F4"/>
    <w:rsid w:val="005423C5"/>
    <w:rsid w:val="00542F56"/>
    <w:rsid w:val="00567A03"/>
    <w:rsid w:val="00576CC8"/>
    <w:rsid w:val="005A40FA"/>
    <w:rsid w:val="005D2E8C"/>
    <w:rsid w:val="005D430B"/>
    <w:rsid w:val="00624EBB"/>
    <w:rsid w:val="00626E6A"/>
    <w:rsid w:val="006625EE"/>
    <w:rsid w:val="00671544"/>
    <w:rsid w:val="006C1C08"/>
    <w:rsid w:val="0070211B"/>
    <w:rsid w:val="00705F5F"/>
    <w:rsid w:val="007409B4"/>
    <w:rsid w:val="007478A5"/>
    <w:rsid w:val="0075444F"/>
    <w:rsid w:val="00757132"/>
    <w:rsid w:val="007579A5"/>
    <w:rsid w:val="0076032D"/>
    <w:rsid w:val="00761DA1"/>
    <w:rsid w:val="007662E3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4219E"/>
    <w:rsid w:val="00A566B6"/>
    <w:rsid w:val="00A722A0"/>
    <w:rsid w:val="00A90EFC"/>
    <w:rsid w:val="00AF5F1B"/>
    <w:rsid w:val="00B24B7F"/>
    <w:rsid w:val="00B82785"/>
    <w:rsid w:val="00B83280"/>
    <w:rsid w:val="00BA2C59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3660"/>
    <w:rsid w:val="00D97A8C"/>
    <w:rsid w:val="00DF264E"/>
    <w:rsid w:val="00E07774"/>
    <w:rsid w:val="00E62940"/>
    <w:rsid w:val="00E652E7"/>
    <w:rsid w:val="00ED4AC2"/>
    <w:rsid w:val="00EF7425"/>
    <w:rsid w:val="00F115B4"/>
    <w:rsid w:val="00F24BB5"/>
    <w:rsid w:val="00F71067"/>
    <w:rsid w:val="00FC615B"/>
    <w:rsid w:val="00FD5C65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9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8</cp:revision>
  <cp:lastPrinted>2002-03-04T17:04:00Z</cp:lastPrinted>
  <dcterms:created xsi:type="dcterms:W3CDTF">2022-04-26T12:23:00Z</dcterms:created>
  <dcterms:modified xsi:type="dcterms:W3CDTF">2022-05-06T21:47:00Z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