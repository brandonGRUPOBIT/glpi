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79C5C247" w:rsidR="00F71067" w:rsidRPr="001516BF" w:rsidRDefault="0086429D" w:rsidP="001516BF">
      <w:pPr>
        <w:pStyle w:val="Ttulo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50842D2C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321E9ABA" w:rsidR="008E7F3B" w:rsidRDefault="0086429D">
                            <w:r>
                              <w:rPr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45C1AD35">
                                  <wp:extent cx="1582420" cy="52768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2420" cy="527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2.85pt;margin-top:24.85pt;width:138.95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321E9ABA" w:rsidR="008E7F3B" w:rsidRDefault="0086429D">
                      <w:r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45C1AD35">
                            <wp:extent cx="1582420" cy="52768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2420" cy="527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71D4C52A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left:0;text-align:left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5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786"/>
        <w:gridCol w:w="3182"/>
        <w:gridCol w:w="3214"/>
      </w:tblGrid>
      <w:tr w:rsidR="00D238E9" w:rsidRPr="00A90EFC" w14:paraId="662BAF5F" w14:textId="77777777" w:rsidTr="000322E9">
        <w:tc>
          <w:tcPr>
            <w:tcW w:w="9515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322E9">
        <w:tc>
          <w:tcPr>
            <w:tcW w:w="1333" w:type="dxa"/>
            <w:shd w:val="clear" w:color="auto" w:fill="auto"/>
          </w:tcPr>
          <w:p w14:paraId="34F3ADC6" w14:textId="461DD8CE" w:rsidR="00D238E9" w:rsidRPr="00A90EFC" w:rsidRDefault="007409B4" w:rsidP="00924FEC">
            <w:pPr>
              <w:rPr>
                <w:color w:val="244061"/>
                <w:lang w:val="es-ES"/>
              </w:rPr>
            </w:pPr>
            <w:proofErr w:type="spellStart"/>
            <w:r w:rsidRPr="00A90EFC">
              <w:rPr>
                <w:color w:val="244061"/>
                <w:lang w:val="es-ES"/>
              </w:rPr>
              <w:t>N°</w:t>
            </w:r>
            <w:proofErr w:type="spellEnd"/>
            <w:r w:rsidRPr="00A90EFC">
              <w:rPr>
                <w:color w:val="244061"/>
                <w:lang w:val="es-ES"/>
              </w:rPr>
              <w:t xml:space="preserve"> Solicitud</w:t>
            </w:r>
            <w:r w:rsidR="00E62940" w:rsidRPr="00A90EFC">
              <w:rPr>
                <w:color w:val="244061"/>
                <w:lang w:val="es-ES"/>
              </w:rPr>
              <w:t>:</w:t>
            </w:r>
          </w:p>
        </w:tc>
        <w:tc>
          <w:tcPr>
            <w:tcW w:w="1786" w:type="dxa"/>
            <w:shd w:val="clear" w:color="auto" w:fill="auto"/>
          </w:tcPr>
          <w:p w14:paraId="035E4BBE" w14:textId="5F5E4B2D" w:rsidR="00D238E9" w:rsidRPr="00A90EFC" w:rsidRDefault="00274497" w:rsidP="00924FEC">
            <w:pPr>
              <w:rPr>
                <w:lang w:val="es-ES"/>
              </w:rPr>
            </w:pPr>
            <w:r>
              <w:rPr>
                <w:lang w:val="es-ES"/>
              </w:rPr>
              <w:t>#</w:t>
            </w:r>
            <w:r w:rsidR="005D430B">
              <w:rPr>
                <w:lang w:val="es-ES"/>
              </w:rPr>
              <w:t xml:space="preserve"> </w:t>
            </w:r>
          </w:p>
        </w:tc>
        <w:tc>
          <w:tcPr>
            <w:tcW w:w="3182" w:type="dxa"/>
            <w:shd w:val="clear" w:color="auto" w:fill="auto"/>
          </w:tcPr>
          <w:p w14:paraId="538C5E16" w14:textId="3A6020AC" w:rsidR="00D238E9" w:rsidRPr="00A90EFC" w:rsidRDefault="00E62940" w:rsidP="001A4F23">
            <w:pPr>
              <w:jc w:val="right"/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Fecha:</w:t>
            </w:r>
            <w:r w:rsidR="005D430B">
              <w:rPr>
                <w:color w:val="244061"/>
                <w:lang w:val="es-ES"/>
              </w:rPr>
              <w:t xml:space="preserve"> </w:t>
            </w:r>
          </w:p>
        </w:tc>
        <w:tc>
          <w:tcPr>
            <w:tcW w:w="3214" w:type="dxa"/>
            <w:shd w:val="clear" w:color="auto" w:fill="auto"/>
          </w:tcPr>
          <w:p w14:paraId="4B025652" w14:textId="5869AB8E" w:rsidR="00D238E9" w:rsidRPr="00A90EFC" w:rsidRDefault="006A61E8" w:rsidP="00924FEC">
            <w:pPr>
              <w:rPr>
                <w:lang w:val="es-ES"/>
              </w:rPr>
            </w:pPr>
            <w:r>
              <w:rPr>
                <w:lang w:val="es-ES"/>
              </w:rPr>
              <w:t>24</w:t>
            </w:r>
            <w:r w:rsidR="00A722A0">
              <w:rPr>
                <w:lang w:val="es-ES"/>
              </w:rPr>
              <w:t>/05/2022</w:t>
            </w:r>
          </w:p>
        </w:tc>
      </w:tr>
      <w:tr w:rsidR="000322E9" w:rsidRPr="00A90EFC" w14:paraId="37F7D7FE" w14:textId="77777777" w:rsidTr="00162343">
        <w:tc>
          <w:tcPr>
            <w:tcW w:w="1333" w:type="dxa"/>
            <w:shd w:val="clear" w:color="auto" w:fill="auto"/>
          </w:tcPr>
          <w:p w14:paraId="0DD1A837" w14:textId="1FA1A794" w:rsidR="000322E9" w:rsidRPr="00A90EFC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Solicitante:</w:t>
            </w:r>
          </w:p>
        </w:tc>
        <w:tc>
          <w:tcPr>
            <w:tcW w:w="1786" w:type="dxa"/>
            <w:shd w:val="clear" w:color="auto" w:fill="auto"/>
          </w:tcPr>
          <w:p w14:paraId="3F2F072B" w14:textId="3AD6886F" w:rsidR="000322E9" w:rsidRPr="00A90EFC" w:rsidRDefault="006A61E8" w:rsidP="00924FEC">
            <w:pPr>
              <w:rPr>
                <w:lang w:val="es-ES"/>
              </w:rPr>
            </w:pPr>
            <w:r>
              <w:rPr>
                <w:lang w:val="es-ES"/>
              </w:rPr>
              <w:t>Anttony Crosbie</w:t>
            </w:r>
          </w:p>
        </w:tc>
        <w:tc>
          <w:tcPr>
            <w:tcW w:w="6396" w:type="dxa"/>
            <w:gridSpan w:val="2"/>
            <w:shd w:val="clear" w:color="auto" w:fill="auto"/>
          </w:tcPr>
          <w:p w14:paraId="1692F853" w14:textId="77777777" w:rsidR="006A61E8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Proyecto:</w:t>
            </w:r>
            <w:r w:rsidR="00291F7F">
              <w:rPr>
                <w:color w:val="244061"/>
                <w:lang w:val="es-ES"/>
              </w:rPr>
              <w:t xml:space="preserve"> </w:t>
            </w:r>
            <w:r w:rsidR="006A61E8">
              <w:rPr>
                <w:color w:val="244061"/>
                <w:lang w:val="es-ES"/>
              </w:rPr>
              <w:t>RPA Debida Diligencia</w:t>
            </w:r>
          </w:p>
          <w:p w14:paraId="5B827CBA" w14:textId="2B598A54" w:rsidR="000322E9" w:rsidRPr="00A90EFC" w:rsidRDefault="00A722A0" w:rsidP="00924FEC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t xml:space="preserve"> </w:t>
            </w:r>
            <w:r w:rsidR="006A61E8"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  <w:t>*Clonar desde la VM S11TPC005</w:t>
            </w:r>
            <w:r w:rsidR="00EA2722"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  <w:t xml:space="preserve"> en NO PROD</w:t>
            </w:r>
          </w:p>
        </w:tc>
      </w:tr>
      <w:tr w:rsidR="008E7F3B" w:rsidRPr="00A90EFC" w14:paraId="4394535B" w14:textId="77777777" w:rsidTr="000322E9">
        <w:tc>
          <w:tcPr>
            <w:tcW w:w="1333" w:type="dxa"/>
            <w:shd w:val="clear" w:color="auto" w:fill="auto"/>
          </w:tcPr>
          <w:p w14:paraId="104F63B9" w14:textId="6A41AA03" w:rsidR="008E7F3B" w:rsidRPr="00A90EFC" w:rsidRDefault="008E7F3B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Solicitud: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1C359DDD" w14:textId="77777777" w:rsidR="008E7F3B" w:rsidRDefault="008E7F3B" w:rsidP="00287856">
            <w:pPr>
              <w:rPr>
                <w:lang w:val="es-ES"/>
              </w:rPr>
            </w:pPr>
          </w:p>
          <w:tbl>
            <w:tblPr>
              <w:tblW w:w="796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61"/>
              <w:gridCol w:w="4659"/>
              <w:gridCol w:w="146"/>
            </w:tblGrid>
            <w:tr w:rsidR="00304875" w:rsidRPr="00304875" w14:paraId="1DDD3A09" w14:textId="77777777" w:rsidTr="004E79F4">
              <w:trPr>
                <w:gridAfter w:val="1"/>
                <w:wAfter w:w="146" w:type="dxa"/>
                <w:trHeight w:val="293"/>
              </w:trPr>
              <w:tc>
                <w:tcPr>
                  <w:tcW w:w="782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757171"/>
                  <w:noWrap/>
                  <w:vAlign w:val="center"/>
                  <w:hideMark/>
                </w:tcPr>
                <w:p w14:paraId="1D31E2F9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  <w:t>REQUERIMIENTO</w:t>
                  </w:r>
                </w:p>
              </w:tc>
            </w:tr>
            <w:tr w:rsidR="00304875" w:rsidRPr="00304875" w14:paraId="5FA8054E" w14:textId="77777777" w:rsidTr="004E79F4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81B00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09D87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</w:tr>
            <w:tr w:rsidR="00304875" w:rsidRPr="00304875" w14:paraId="0B4D9E83" w14:textId="77777777" w:rsidTr="004E79F4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E06331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4A312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ADDD02C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1F2"/>
                  <w:noWrap/>
                  <w:vAlign w:val="bottom"/>
                  <w:hideMark/>
                </w:tcPr>
                <w:p w14:paraId="3BC6B12D" w14:textId="24E5580C" w:rsidR="00304875" w:rsidRPr="00304875" w:rsidRDefault="00FF2D26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</w:t>
                  </w: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uscripción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087DDEB" w14:textId="6DF27EBD" w:rsidR="00304875" w:rsidRPr="00304875" w:rsidRDefault="001A4F23" w:rsidP="00C4175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1A4F23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Microsoft Azure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75960A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2685AB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A87D1DE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Grupo de Recurso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78B2018" w14:textId="0D47F812" w:rsidR="00304875" w:rsidRPr="00304875" w:rsidRDefault="00BA2C59" w:rsidP="005A40FA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RG</w:t>
                  </w:r>
                  <w:r w:rsidR="0092492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11</w:t>
                  </w: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-</w:t>
                  </w:r>
                  <w:r w:rsidR="0092492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RPA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F5B08AB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DC4A7BD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86C1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5F7F5A2" w14:textId="5F3824AA" w:rsidR="00304875" w:rsidRPr="00304875" w:rsidRDefault="003D2042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S11PRD0</w:t>
                  </w:r>
                  <w:r w:rsidR="00A34A67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51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496F1B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FF4278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C63F3D2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Usuario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18DAA5D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Frodo - Usuario Local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2CD7AF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641B2E7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9C79C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1F868B6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1D5E86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A73055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1790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B4B0C99" w14:textId="65E0DB5B" w:rsidR="00304875" w:rsidRPr="00304875" w:rsidRDefault="009067EE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VNet</w:t>
                  </w:r>
                  <w:proofErr w:type="spellEnd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-BICSA-</w:t>
                  </w:r>
                  <w:proofErr w:type="spellStart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Produccion</w:t>
                  </w:r>
                  <w:proofErr w:type="spellEnd"/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92F4CEF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F58B187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6F61FF8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Subnet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B3546EF" w14:textId="6B695193" w:rsidR="00304875" w:rsidRPr="00304875" w:rsidRDefault="00C4175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C4175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SNet</w:t>
                  </w:r>
                  <w:proofErr w:type="spellEnd"/>
                  <w:r w:rsidRPr="00C4175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-PRD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5EF107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BD4259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289F564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pública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03BD60D3" w14:textId="7E90424C" w:rsidR="00304875" w:rsidRPr="00304875" w:rsidRDefault="008869DE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338244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EBA3FDE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B2C003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privada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87D08BC" w14:textId="7A1FCE6F" w:rsidR="00304875" w:rsidRPr="00304875" w:rsidRDefault="00B8278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FC4DF61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DA6A2D7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A30E0E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vCPUs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0308256" w14:textId="700DE8D9" w:rsidR="00304875" w:rsidRPr="00304875" w:rsidRDefault="006A61E8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N/A*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05129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57480A1C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CC1DB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RAM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404716D" w14:textId="60AAD0B4" w:rsidR="00304875" w:rsidRPr="00304875" w:rsidRDefault="006A61E8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N/A*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9803A4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00AB68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1B8B1F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590D3E9" w14:textId="01BB24B1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1E507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56A73DB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2BCA30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9C61841" w14:textId="14157D9B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6A61E8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N/A*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F9D6CFA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D9166C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FEB8BE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de Datos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A61D8D4" w14:textId="487B0F1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A722A0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6C82FA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C38DC9D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E2C5AF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Sistema Operativo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AB6291" w14:textId="23BE25B2" w:rsidR="00304875" w:rsidRPr="00304875" w:rsidRDefault="006A61E8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N/A*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7F1398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A40405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C745471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Disponen de Licencia SQL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5D851FC" w14:textId="0FF25092" w:rsidR="00304875" w:rsidRPr="00304875" w:rsidRDefault="00963B4D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6CE0FC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470F81D0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DF093B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1605635" w14:textId="591A055B" w:rsidR="00304875" w:rsidRPr="00304875" w:rsidRDefault="004E79F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7D810F6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F4B716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8F3D7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Server Collection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D950E5B" w14:textId="7A07D269" w:rsidR="00304875" w:rsidRPr="00304875" w:rsidRDefault="004E79F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A54B90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7BCB719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C4A3BD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Horario de Disponibilidad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6E54174" w14:textId="6F55C72B" w:rsidR="00304875" w:rsidRPr="00304875" w:rsidRDefault="00402F15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AutoShutdown</w:t>
                  </w:r>
                  <w:proofErr w:type="spellEnd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5:00 p.m.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0CBD0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41FC9" w:rsidRPr="00304875" w14:paraId="22A4810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13C035A8" w14:textId="4D396629" w:rsidR="00441FC9" w:rsidRPr="00304875" w:rsidRDefault="00441FC9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Instalar </w:t>
                  </w:r>
                  <w:proofErr w:type="spellStart"/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Qualys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FD71B4A" w14:textId="3FB384DE" w:rsidR="00441FC9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6" w:type="dxa"/>
                  <w:vAlign w:val="center"/>
                </w:tcPr>
                <w:p w14:paraId="0A3EB4A3" w14:textId="77777777" w:rsidR="00441FC9" w:rsidRPr="00304875" w:rsidRDefault="00441FC9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97A8C" w:rsidRPr="00304875" w14:paraId="538BDCE0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E819C4D" w14:textId="01010EFD" w:rsidR="00D97A8C" w:rsidRDefault="00D97A8C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Licencia</w:t>
                  </w:r>
                  <w:r w:rsidR="00C9045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D564130" w14:textId="5F9DD9B4" w:rsidR="00D97A8C" w:rsidRPr="00304875" w:rsidRDefault="00EA2722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Activar</w:t>
                  </w:r>
                </w:p>
              </w:tc>
              <w:tc>
                <w:tcPr>
                  <w:tcW w:w="146" w:type="dxa"/>
                  <w:vAlign w:val="center"/>
                </w:tcPr>
                <w:p w14:paraId="010FBB2A" w14:textId="77777777" w:rsidR="00D97A8C" w:rsidRPr="00304875" w:rsidRDefault="00D97A8C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86429D" w:rsidRPr="00304875" w14:paraId="49DF50A9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2BD1DE23" w14:textId="550371AB" w:rsidR="0086429D" w:rsidRDefault="0086429D" w:rsidP="0086429D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TAGS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2D43BCFB" w14:textId="688546B5" w:rsidR="0086429D" w:rsidRDefault="0086429D" w:rsidP="0086429D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A722A0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Descripción:</w:t>
                  </w: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</w:t>
                  </w:r>
                  <w:r w:rsidR="00E0290C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RPA </w:t>
                  </w:r>
                  <w:r w:rsidR="00EA2722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R2</w:t>
                  </w:r>
                </w:p>
              </w:tc>
              <w:tc>
                <w:tcPr>
                  <w:tcW w:w="146" w:type="dxa"/>
                  <w:vAlign w:val="center"/>
                </w:tcPr>
                <w:p w14:paraId="1AB5C1FA" w14:textId="77777777" w:rsidR="0086429D" w:rsidRPr="00304875" w:rsidRDefault="0086429D" w:rsidP="0086429D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252EC7" w:rsidRPr="00304875" w14:paraId="68C5D61C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621B6E89" w14:textId="46C132D9" w:rsidR="00252EC7" w:rsidRDefault="00252EC7" w:rsidP="0086429D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Centro de Costo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516C6000" w14:textId="33853439" w:rsidR="00252EC7" w:rsidRPr="00A722A0" w:rsidRDefault="00252EC7" w:rsidP="0086429D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BICSA </w:t>
                  </w:r>
                  <w:r w:rsidR="0025027C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PANAMA</w:t>
                  </w:r>
                </w:p>
              </w:tc>
              <w:tc>
                <w:tcPr>
                  <w:tcW w:w="146" w:type="dxa"/>
                  <w:vAlign w:val="center"/>
                </w:tcPr>
                <w:p w14:paraId="45ABBEDC" w14:textId="77777777" w:rsidR="00252EC7" w:rsidRPr="00304875" w:rsidRDefault="00252EC7" w:rsidP="0086429D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86429D" w:rsidRPr="00304875" w14:paraId="787FFD8C" w14:textId="77777777" w:rsidTr="004E79F4">
              <w:trPr>
                <w:trHeight w:val="102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center"/>
                  <w:hideMark/>
                </w:tcPr>
                <w:p w14:paraId="0DC8EFCF" w14:textId="77777777" w:rsidR="0086429D" w:rsidRPr="00304875" w:rsidRDefault="0086429D" w:rsidP="0086429D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Comentarios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70A494BD" w14:textId="50B8DF60" w:rsidR="0086429D" w:rsidRPr="00304875" w:rsidRDefault="0086429D" w:rsidP="0086429D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 </w:t>
                  </w:r>
                  <w:r w:rsidR="006A61E8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*</w:t>
                  </w:r>
                  <w:r w:rsidR="0025027C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Clonar desde la VM S11TPC005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EB0DDE" w14:textId="77777777" w:rsidR="0086429D" w:rsidRPr="00304875" w:rsidRDefault="0086429D" w:rsidP="0086429D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279F47F3" w14:textId="77777777" w:rsidR="000C14CC" w:rsidRDefault="000C14CC" w:rsidP="00287856">
            <w:pPr>
              <w:rPr>
                <w:lang w:val="es-ES"/>
              </w:rPr>
            </w:pPr>
          </w:p>
          <w:p w14:paraId="50B179A3" w14:textId="4FF5E6AD" w:rsidR="000C14CC" w:rsidRPr="00A90EFC" w:rsidRDefault="000C14CC" w:rsidP="00287856">
            <w:pPr>
              <w:rPr>
                <w:lang w:val="es-ES"/>
              </w:rPr>
            </w:pPr>
          </w:p>
        </w:tc>
      </w:tr>
      <w:tr w:rsidR="00287856" w:rsidRPr="00A90EFC" w14:paraId="0B112D2C" w14:textId="77777777" w:rsidTr="000322E9">
        <w:tc>
          <w:tcPr>
            <w:tcW w:w="1333" w:type="dxa"/>
            <w:shd w:val="clear" w:color="auto" w:fill="auto"/>
          </w:tcPr>
          <w:p w14:paraId="770ECB0C" w14:textId="24383ED2" w:rsidR="00287856" w:rsidRPr="00A90EFC" w:rsidRDefault="00287856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Aprobador: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4F97BBEC" w14:textId="690BF10C" w:rsidR="00287856" w:rsidRPr="00A90EFC" w:rsidRDefault="00EA2722" w:rsidP="00287856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pict w14:anchorId="27239A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ínea de firma de Microsoft Office..." style="width:139.85pt;height:69.1pt">
                  <v:imagedata r:id="rId11" o:title=""/>
                  <o:lock v:ext="edit" ungrouping="t" rotation="t" cropping="t" verticies="t" text="t" grouping="t"/>
                  <o:signatureline v:ext="edit" id="{23AB664A-6C7D-4774-8585-A40EA5654C92}" provid="{00000000-0000-0000-0000-000000000000}" o:suggestedsigner="Jorge Avila" o:suggestedsigner2="Jefe de Infraestructura Tecnológica" o:suggestedsigneremail="javila@bicsa.com" issignatureline="t"/>
                </v:shape>
              </w:pict>
            </w:r>
          </w:p>
        </w:tc>
      </w:tr>
    </w:tbl>
    <w:p w14:paraId="13571EBD" w14:textId="77777777" w:rsidR="004B2893" w:rsidRPr="00924FEC" w:rsidRDefault="004B2893" w:rsidP="00924FEC">
      <w:pPr>
        <w:rPr>
          <w:lang w:val="es-ES"/>
        </w:rPr>
      </w:pPr>
    </w:p>
    <w:sectPr w:rsidR="004B2893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9A527" w14:textId="77777777" w:rsidR="00EF7B20" w:rsidRDefault="00EF7B20" w:rsidP="00902B54">
      <w:r>
        <w:separator/>
      </w:r>
    </w:p>
  </w:endnote>
  <w:endnote w:type="continuationSeparator" w:id="0">
    <w:p w14:paraId="1A40F3EC" w14:textId="77777777" w:rsidR="00EF7B20" w:rsidRDefault="00EF7B20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26B9D" w14:textId="77777777" w:rsidR="00EF7B20" w:rsidRDefault="00EF7B20" w:rsidP="00902B54">
      <w:r>
        <w:separator/>
      </w:r>
    </w:p>
  </w:footnote>
  <w:footnote w:type="continuationSeparator" w:id="0">
    <w:p w14:paraId="06702B27" w14:textId="77777777" w:rsidR="00EF7B20" w:rsidRDefault="00EF7B20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3477196">
    <w:abstractNumId w:val="0"/>
  </w:num>
  <w:num w:numId="2" w16cid:durableId="848838778">
    <w:abstractNumId w:val="0"/>
  </w:num>
  <w:num w:numId="3" w16cid:durableId="638074652">
    <w:abstractNumId w:val="0"/>
  </w:num>
  <w:num w:numId="4" w16cid:durableId="1230075324">
    <w:abstractNumId w:val="0"/>
  </w:num>
  <w:num w:numId="5" w16cid:durableId="2086998177">
    <w:abstractNumId w:val="0"/>
  </w:num>
  <w:num w:numId="6" w16cid:durableId="2131893530">
    <w:abstractNumId w:val="0"/>
  </w:num>
  <w:num w:numId="7" w16cid:durableId="1529029589">
    <w:abstractNumId w:val="0"/>
  </w:num>
  <w:num w:numId="8" w16cid:durableId="642392922">
    <w:abstractNumId w:val="0"/>
  </w:num>
  <w:num w:numId="9" w16cid:durableId="2011522190">
    <w:abstractNumId w:val="0"/>
  </w:num>
  <w:num w:numId="10" w16cid:durableId="37146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045B1"/>
    <w:rsid w:val="000322E9"/>
    <w:rsid w:val="00087349"/>
    <w:rsid w:val="000C14CC"/>
    <w:rsid w:val="000F282E"/>
    <w:rsid w:val="001108B7"/>
    <w:rsid w:val="001272E7"/>
    <w:rsid w:val="0013033B"/>
    <w:rsid w:val="00136911"/>
    <w:rsid w:val="001516BF"/>
    <w:rsid w:val="001A4F23"/>
    <w:rsid w:val="00205779"/>
    <w:rsid w:val="0022036B"/>
    <w:rsid w:val="0025027C"/>
    <w:rsid w:val="00252EC7"/>
    <w:rsid w:val="00274497"/>
    <w:rsid w:val="002778F3"/>
    <w:rsid w:val="00286FB9"/>
    <w:rsid w:val="00287856"/>
    <w:rsid w:val="00291F7F"/>
    <w:rsid w:val="002D19B8"/>
    <w:rsid w:val="002F59A4"/>
    <w:rsid w:val="00304875"/>
    <w:rsid w:val="003248A4"/>
    <w:rsid w:val="00324B8F"/>
    <w:rsid w:val="00354D00"/>
    <w:rsid w:val="00365B6E"/>
    <w:rsid w:val="003C638F"/>
    <w:rsid w:val="003D2042"/>
    <w:rsid w:val="003D5873"/>
    <w:rsid w:val="00402F15"/>
    <w:rsid w:val="00425A9C"/>
    <w:rsid w:val="00441FC9"/>
    <w:rsid w:val="0045324A"/>
    <w:rsid w:val="004A0B56"/>
    <w:rsid w:val="004B2893"/>
    <w:rsid w:val="004C1CE7"/>
    <w:rsid w:val="004E79F4"/>
    <w:rsid w:val="005423C5"/>
    <w:rsid w:val="00542F56"/>
    <w:rsid w:val="00567A03"/>
    <w:rsid w:val="00576CC8"/>
    <w:rsid w:val="005A40FA"/>
    <w:rsid w:val="005D2E8C"/>
    <w:rsid w:val="005D430B"/>
    <w:rsid w:val="00624EBB"/>
    <w:rsid w:val="00626E6A"/>
    <w:rsid w:val="006625EE"/>
    <w:rsid w:val="00671544"/>
    <w:rsid w:val="006A61E8"/>
    <w:rsid w:val="006C1C08"/>
    <w:rsid w:val="0070211B"/>
    <w:rsid w:val="00705F5F"/>
    <w:rsid w:val="007409B4"/>
    <w:rsid w:val="0075444F"/>
    <w:rsid w:val="00757132"/>
    <w:rsid w:val="007579A5"/>
    <w:rsid w:val="0076032D"/>
    <w:rsid w:val="00761DA1"/>
    <w:rsid w:val="007656B1"/>
    <w:rsid w:val="007662E3"/>
    <w:rsid w:val="00776B22"/>
    <w:rsid w:val="0079310F"/>
    <w:rsid w:val="007E121F"/>
    <w:rsid w:val="007F75E2"/>
    <w:rsid w:val="00807592"/>
    <w:rsid w:val="00821F9E"/>
    <w:rsid w:val="0086429D"/>
    <w:rsid w:val="0087337F"/>
    <w:rsid w:val="008869DE"/>
    <w:rsid w:val="008A3E31"/>
    <w:rsid w:val="008A427C"/>
    <w:rsid w:val="008C0902"/>
    <w:rsid w:val="008E7F3B"/>
    <w:rsid w:val="00902B54"/>
    <w:rsid w:val="009067EE"/>
    <w:rsid w:val="00924924"/>
    <w:rsid w:val="00924FEC"/>
    <w:rsid w:val="00944F42"/>
    <w:rsid w:val="00963B4D"/>
    <w:rsid w:val="009917E7"/>
    <w:rsid w:val="009A3EE0"/>
    <w:rsid w:val="009C7F60"/>
    <w:rsid w:val="009D0058"/>
    <w:rsid w:val="00A34A67"/>
    <w:rsid w:val="00A4219E"/>
    <w:rsid w:val="00A566B6"/>
    <w:rsid w:val="00A722A0"/>
    <w:rsid w:val="00A90EFC"/>
    <w:rsid w:val="00AB4D89"/>
    <w:rsid w:val="00AF5F1B"/>
    <w:rsid w:val="00B24B7F"/>
    <w:rsid w:val="00B82785"/>
    <w:rsid w:val="00B83280"/>
    <w:rsid w:val="00BA2C59"/>
    <w:rsid w:val="00BD399F"/>
    <w:rsid w:val="00BE39D1"/>
    <w:rsid w:val="00C112FE"/>
    <w:rsid w:val="00C41755"/>
    <w:rsid w:val="00C90454"/>
    <w:rsid w:val="00C97E2F"/>
    <w:rsid w:val="00CE6A87"/>
    <w:rsid w:val="00D238E9"/>
    <w:rsid w:val="00D35950"/>
    <w:rsid w:val="00D73660"/>
    <w:rsid w:val="00D97A8C"/>
    <w:rsid w:val="00DF264E"/>
    <w:rsid w:val="00E0290C"/>
    <w:rsid w:val="00E07774"/>
    <w:rsid w:val="00E12BDC"/>
    <w:rsid w:val="00E62940"/>
    <w:rsid w:val="00E652E7"/>
    <w:rsid w:val="00EA2722"/>
    <w:rsid w:val="00ED4AC2"/>
    <w:rsid w:val="00EF7425"/>
    <w:rsid w:val="00EF7B20"/>
    <w:rsid w:val="00F115B4"/>
    <w:rsid w:val="00F24BB5"/>
    <w:rsid w:val="00F71067"/>
    <w:rsid w:val="00FC615B"/>
    <w:rsid w:val="00FD5C65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  <w:lang w:val="en-US" w:eastAsia="en-US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val="en-US" w:eastAsia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5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Anttony Crosbie</cp:lastModifiedBy>
  <cp:revision>2</cp:revision>
  <cp:lastPrinted>2002-03-04T17:04:00Z</cp:lastPrinted>
  <dcterms:created xsi:type="dcterms:W3CDTF">2022-05-24T18:34:00Z</dcterms:created>
  <dcterms:modified xsi:type="dcterms:W3CDTF">2022-05-24T18:34:00Z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