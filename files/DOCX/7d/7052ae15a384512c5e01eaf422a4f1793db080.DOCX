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02A0DCE5" w:rsidR="00F71067" w:rsidRPr="001516BF" w:rsidRDefault="00E7097F" w:rsidP="001516BF">
      <w:pPr>
        <w:pStyle w:val="Ttulo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03AC435C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2D45F254" w:rsidR="008E7F3B" w:rsidRDefault="00E7097F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764AC3C9">
                                  <wp:extent cx="1581150" cy="52387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1150" cy="523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2.85pt;margin-top:24.85pt;width:138.95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2D45F254" w:rsidR="008E7F3B" w:rsidRDefault="00E7097F">
                      <w:r>
                        <w:rPr>
                          <w:rFonts w:ascii="Times New Roman" w:hAnsi="Times New Roman"/>
                          <w:b/>
                          <w:b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764AC3C9">
                            <wp:extent cx="1581150" cy="52387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1150" cy="523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1EAC128D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left:0;text-align:left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5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786"/>
        <w:gridCol w:w="3182"/>
        <w:gridCol w:w="3214"/>
      </w:tblGrid>
      <w:tr w:rsidR="00D238E9" w:rsidRPr="00A90EFC" w14:paraId="662BAF5F" w14:textId="77777777" w:rsidTr="000322E9">
        <w:tc>
          <w:tcPr>
            <w:tcW w:w="9515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322E9">
        <w:tc>
          <w:tcPr>
            <w:tcW w:w="1333" w:type="dxa"/>
            <w:shd w:val="clear" w:color="auto" w:fill="auto"/>
          </w:tcPr>
          <w:p w14:paraId="34F3ADC6" w14:textId="461DD8CE" w:rsidR="00D238E9" w:rsidRPr="00A90EFC" w:rsidRDefault="007409B4" w:rsidP="00924FEC">
            <w:pPr>
              <w:rPr>
                <w:color w:val="244061"/>
                <w:lang w:val="es-ES"/>
              </w:rPr>
            </w:pPr>
            <w:proofErr w:type="spellStart"/>
            <w:r w:rsidRPr="00A90EFC">
              <w:rPr>
                <w:color w:val="244061"/>
                <w:lang w:val="es-ES"/>
              </w:rPr>
              <w:t>N°</w:t>
            </w:r>
            <w:proofErr w:type="spellEnd"/>
            <w:r w:rsidRPr="00A90EFC">
              <w:rPr>
                <w:color w:val="244061"/>
                <w:lang w:val="es-ES"/>
              </w:rPr>
              <w:t xml:space="preserve"> Solicitud</w:t>
            </w:r>
            <w:r w:rsidR="00E62940" w:rsidRPr="00A90EFC">
              <w:rPr>
                <w:color w:val="244061"/>
                <w:lang w:val="es-ES"/>
              </w:rPr>
              <w:t>:</w:t>
            </w:r>
          </w:p>
        </w:tc>
        <w:tc>
          <w:tcPr>
            <w:tcW w:w="1786" w:type="dxa"/>
            <w:shd w:val="clear" w:color="auto" w:fill="auto"/>
          </w:tcPr>
          <w:p w14:paraId="035E4BBE" w14:textId="4160B799" w:rsidR="00D238E9" w:rsidRPr="00A90EFC" w:rsidRDefault="00274497" w:rsidP="00924FEC">
            <w:pPr>
              <w:rPr>
                <w:lang w:val="es-ES"/>
              </w:rPr>
            </w:pPr>
            <w:r>
              <w:rPr>
                <w:lang w:val="es-ES"/>
              </w:rPr>
              <w:t>#</w:t>
            </w:r>
            <w:r w:rsidR="005D430B">
              <w:rPr>
                <w:lang w:val="es-ES"/>
              </w:rPr>
              <w:t xml:space="preserve"> </w:t>
            </w:r>
          </w:p>
        </w:tc>
        <w:tc>
          <w:tcPr>
            <w:tcW w:w="3182" w:type="dxa"/>
            <w:shd w:val="clear" w:color="auto" w:fill="auto"/>
          </w:tcPr>
          <w:p w14:paraId="538C5E16" w14:textId="3A6020AC" w:rsidR="00D238E9" w:rsidRPr="00A90EFC" w:rsidRDefault="00E62940" w:rsidP="001A4F23">
            <w:pPr>
              <w:jc w:val="right"/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Fecha:</w:t>
            </w:r>
            <w:r w:rsidR="005D430B">
              <w:rPr>
                <w:color w:val="244061"/>
                <w:lang w:val="es-ES"/>
              </w:rPr>
              <w:t xml:space="preserve"> </w:t>
            </w:r>
          </w:p>
        </w:tc>
        <w:tc>
          <w:tcPr>
            <w:tcW w:w="3214" w:type="dxa"/>
            <w:shd w:val="clear" w:color="auto" w:fill="auto"/>
          </w:tcPr>
          <w:p w14:paraId="4B025652" w14:textId="70D72BC7" w:rsidR="00D238E9" w:rsidRPr="00A90EFC" w:rsidRDefault="00944F42" w:rsidP="00924FEC">
            <w:pPr>
              <w:rPr>
                <w:lang w:val="es-ES"/>
              </w:rPr>
            </w:pPr>
            <w:r w:rsidRPr="00A90EFC">
              <w:rPr>
                <w:lang w:val="es-ES"/>
              </w:rPr>
              <w:fldChar w:fldCharType="begin"/>
            </w:r>
            <w:r w:rsidRPr="00A90EFC">
              <w:rPr>
                <w:lang w:val="es-ES"/>
              </w:rPr>
              <w:instrText xml:space="preserve"> CREATEDATE  \@ "dd/MM/yy"  \* MERGEFORMAT </w:instrText>
            </w:r>
            <w:r w:rsidRPr="00A90EFC">
              <w:rPr>
                <w:lang w:val="es-ES"/>
              </w:rPr>
              <w:fldChar w:fldCharType="separate"/>
            </w:r>
            <w:r w:rsidR="00E7097F">
              <w:rPr>
                <w:lang w:val="es-ES"/>
              </w:rPr>
              <w:t>3</w:t>
            </w:r>
            <w:r w:rsidRPr="00A90EFC">
              <w:rPr>
                <w:noProof/>
                <w:lang w:val="es-ES"/>
              </w:rPr>
              <w:t>/</w:t>
            </w:r>
            <w:r w:rsidR="008D0A21">
              <w:rPr>
                <w:noProof/>
                <w:lang w:val="es-ES"/>
              </w:rPr>
              <w:t>3</w:t>
            </w:r>
            <w:r w:rsidRPr="00A90EFC">
              <w:rPr>
                <w:noProof/>
                <w:lang w:val="es-ES"/>
              </w:rPr>
              <w:t>/2</w:t>
            </w:r>
            <w:r w:rsidRPr="00A90EFC">
              <w:rPr>
                <w:lang w:val="es-ES"/>
              </w:rPr>
              <w:fldChar w:fldCharType="end"/>
            </w:r>
            <w:r w:rsidR="008D0A21">
              <w:rPr>
                <w:lang w:val="es-ES"/>
              </w:rPr>
              <w:t>2</w:t>
            </w:r>
          </w:p>
        </w:tc>
      </w:tr>
      <w:tr w:rsidR="000322E9" w:rsidRPr="00A90EFC" w14:paraId="37F7D7FE" w14:textId="77777777" w:rsidTr="00162343">
        <w:tc>
          <w:tcPr>
            <w:tcW w:w="1333" w:type="dxa"/>
            <w:shd w:val="clear" w:color="auto" w:fill="auto"/>
          </w:tcPr>
          <w:p w14:paraId="0DD1A837" w14:textId="1FA1A794" w:rsidR="000322E9" w:rsidRPr="00A90EFC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Solicitante:</w:t>
            </w:r>
          </w:p>
        </w:tc>
        <w:tc>
          <w:tcPr>
            <w:tcW w:w="1786" w:type="dxa"/>
            <w:shd w:val="clear" w:color="auto" w:fill="auto"/>
          </w:tcPr>
          <w:p w14:paraId="3F2F072B" w14:textId="493B9FED" w:rsidR="000322E9" w:rsidRPr="00A90EFC" w:rsidRDefault="00E7097F" w:rsidP="00924FEC">
            <w:pPr>
              <w:rPr>
                <w:lang w:val="es-ES"/>
              </w:rPr>
            </w:pPr>
            <w:r>
              <w:rPr>
                <w:lang w:val="es-ES"/>
              </w:rPr>
              <w:t>Don Almillategui</w:t>
            </w:r>
          </w:p>
        </w:tc>
        <w:tc>
          <w:tcPr>
            <w:tcW w:w="6396" w:type="dxa"/>
            <w:gridSpan w:val="2"/>
            <w:shd w:val="clear" w:color="auto" w:fill="auto"/>
          </w:tcPr>
          <w:p w14:paraId="5B827CBA" w14:textId="1C847749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color w:val="244061"/>
                <w:lang w:val="es-ES"/>
              </w:rPr>
              <w:t>Proyecto:</w:t>
            </w:r>
            <w:r w:rsidR="00291F7F">
              <w:rPr>
                <w:color w:val="244061"/>
                <w:lang w:val="es-ES"/>
              </w:rPr>
              <w:t xml:space="preserve"> </w:t>
            </w:r>
            <w:r w:rsidR="000F55B9">
              <w:rPr>
                <w:color w:val="244061"/>
                <w:lang w:val="es-ES"/>
              </w:rPr>
              <w:t xml:space="preserve">Actualización de </w:t>
            </w:r>
            <w:proofErr w:type="spellStart"/>
            <w:r w:rsidR="00E7097F">
              <w:rPr>
                <w:color w:val="244061"/>
                <w:lang w:val="es-ES"/>
              </w:rPr>
              <w:t>Mindex</w:t>
            </w:r>
            <w:proofErr w:type="spellEnd"/>
          </w:p>
        </w:tc>
      </w:tr>
      <w:tr w:rsidR="008E7F3B" w:rsidRPr="00A90EFC" w14:paraId="4394535B" w14:textId="77777777" w:rsidTr="000322E9">
        <w:tc>
          <w:tcPr>
            <w:tcW w:w="1333" w:type="dxa"/>
            <w:shd w:val="clear" w:color="auto" w:fill="auto"/>
          </w:tcPr>
          <w:p w14:paraId="104F63B9" w14:textId="6A41AA03" w:rsidR="008E7F3B" w:rsidRPr="00A90EFC" w:rsidRDefault="008E7F3B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Solicitud: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1C359DDD" w14:textId="77777777" w:rsidR="008E7F3B" w:rsidRDefault="008E7F3B" w:rsidP="00287856">
            <w:pPr>
              <w:rPr>
                <w:lang w:val="es-ES"/>
              </w:rPr>
            </w:pPr>
          </w:p>
          <w:tbl>
            <w:tblPr>
              <w:tblW w:w="796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61"/>
              <w:gridCol w:w="4659"/>
              <w:gridCol w:w="146"/>
            </w:tblGrid>
            <w:tr w:rsidR="00304875" w:rsidRPr="00304875" w14:paraId="1DDD3A09" w14:textId="77777777" w:rsidTr="00696478">
              <w:trPr>
                <w:gridAfter w:val="1"/>
                <w:wAfter w:w="146" w:type="dxa"/>
                <w:trHeight w:val="293"/>
              </w:trPr>
              <w:tc>
                <w:tcPr>
                  <w:tcW w:w="782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757171"/>
                  <w:noWrap/>
                  <w:vAlign w:val="center"/>
                  <w:hideMark/>
                </w:tcPr>
                <w:p w14:paraId="1D31E2F9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  <w:t>REQUERIMIENTO</w:t>
                  </w:r>
                </w:p>
              </w:tc>
            </w:tr>
            <w:tr w:rsidR="00304875" w:rsidRPr="00304875" w14:paraId="5FA8054E" w14:textId="77777777" w:rsidTr="00696478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81B00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09D87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</w:tr>
            <w:tr w:rsidR="00304875" w:rsidRPr="00304875" w14:paraId="0B4D9E83" w14:textId="77777777" w:rsidTr="00696478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E06331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1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4A312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ADDD02C" w14:textId="77777777" w:rsidTr="00696478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1F2"/>
                  <w:noWrap/>
                  <w:vAlign w:val="bottom"/>
                  <w:hideMark/>
                </w:tcPr>
                <w:p w14:paraId="3BC6B12D" w14:textId="24E5580C" w:rsidR="00304875" w:rsidRPr="00304875" w:rsidRDefault="00FF2D26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</w:t>
                  </w: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uscripción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087DDEB" w14:textId="70DEB083" w:rsidR="00304875" w:rsidRPr="00304875" w:rsidRDefault="00E7097F" w:rsidP="00C4175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>
                    <w:rPr>
                      <w:rFonts w:ascii="Segoe UI" w:hAnsi="Segoe UI" w:cs="Segoe UI"/>
                      <w:color w:val="FFFFFF"/>
                      <w:sz w:val="21"/>
                      <w:szCs w:val="21"/>
                      <w:shd w:val="clear" w:color="auto" w:fill="292929"/>
                    </w:rPr>
                    <w:t xml:space="preserve">Microsoft Azure 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75960A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2685AB2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A87D1DE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Grupo de Recurso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78B2018" w14:textId="6331F6C4" w:rsidR="00304875" w:rsidRPr="00304875" w:rsidRDefault="003D2042" w:rsidP="003D2042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RG</w:t>
                  </w:r>
                  <w:r w:rsidR="00E7097F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</w:t>
                  </w:r>
                  <w:r w:rsidR="002A51A8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</w:t>
                  </w: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-</w:t>
                  </w:r>
                  <w:r w:rsidR="00E7097F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Mindex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F5B08AB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DC4A7BD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86C1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5F7F5A2" w14:textId="19D5AD21" w:rsidR="00304875" w:rsidRPr="00304875" w:rsidRDefault="002A51A8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t>S11PRD050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496F1B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FF42782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C63F3D2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Usuario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18DAA5D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Frodo - Usuario Local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2CD7AF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641B2E7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9C79C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1F868B6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1D5E86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A73055" w14:textId="77777777" w:rsidTr="00696478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1790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B4B0C99" w14:textId="063981C5" w:rsidR="00304875" w:rsidRPr="00304875" w:rsidRDefault="002A51A8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2A51A8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VNet</w:t>
                  </w:r>
                  <w:proofErr w:type="spellEnd"/>
                  <w:r w:rsidRPr="002A51A8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-BICSA-</w:t>
                  </w:r>
                  <w:proofErr w:type="spellStart"/>
                  <w:r w:rsidRPr="002A51A8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Produccion</w:t>
                  </w:r>
                  <w:proofErr w:type="spellEnd"/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92F4CEF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F58B187" w14:textId="77777777" w:rsidTr="00696478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6F61FF8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Subnet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B3546EF" w14:textId="629B9895" w:rsidR="00304875" w:rsidRPr="00304875" w:rsidRDefault="002A51A8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2A51A8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SNet</w:t>
                  </w:r>
                  <w:proofErr w:type="spellEnd"/>
                  <w:r w:rsidRPr="002A51A8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-PRD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5EF107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BD42595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289F564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pública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03BD60D3" w14:textId="52E4734E" w:rsidR="00304875" w:rsidRPr="00304875" w:rsidRDefault="006156EF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338244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EBA3FDE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B2C003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privada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87D08BC" w14:textId="634F7410" w:rsidR="00304875" w:rsidRPr="00304875" w:rsidRDefault="002A51A8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2A51A8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10.0.2.117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0FC4DF61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DA6A2D7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A30E0E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vCPUs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0308256" w14:textId="127D3D83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05129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57480A1C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CC1DB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RAM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404716D" w14:textId="5D6EE077" w:rsidR="00304875" w:rsidRPr="00304875" w:rsidRDefault="00571231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9803A4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00AB68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1B8B1F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590D3E9" w14:textId="01BB24B1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01E507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56A73DB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2BCA30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9C61841" w14:textId="7C269F9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</w:t>
                  </w:r>
                  <w:r w:rsidR="00696478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0 GB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F9D6CFA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D9166C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FEB8BE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de Datos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A61D8D4" w14:textId="7CB8AD3D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E7097F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6C82FA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7072DDF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B3E17B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1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82058F0" w14:textId="669794D8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6C00D56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C38DC9D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E2C5AF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Sistema Operativo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AB6291" w14:textId="3AD440A2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WINDOWS SERVER 2019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37F1398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A404052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C745471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Disponen de Licencia SQL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5D851FC" w14:textId="0FF25092" w:rsidR="00304875" w:rsidRPr="00304875" w:rsidRDefault="00963B4D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16CE0FC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470F81D0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DF093B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1605635" w14:textId="20E5A044" w:rsidR="00304875" w:rsidRPr="00304875" w:rsidRDefault="00E7097F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47D810F6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F4B7165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8F3D7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Server </w:t>
                  </w: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Collection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D950E5B" w14:textId="5BAE9660" w:rsidR="00304875" w:rsidRPr="00304875" w:rsidRDefault="00F115B4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N/A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5A54B90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7BCB719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C4A3BD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Horario de Disponibilidad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6E54174" w14:textId="0453FE2E" w:rsidR="00304875" w:rsidRPr="00304875" w:rsidRDefault="00696478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Lunes a </w:t>
                  </w:r>
                  <w:proofErr w:type="gramStart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Viernes</w:t>
                  </w:r>
                  <w:proofErr w:type="gramEnd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</w:t>
                  </w:r>
                  <w:r w:rsidR="00E7097F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8:00 a.m.-5:00p.m.</w:t>
                  </w: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, fin de semana apagado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0CBD0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41FC9" w:rsidRPr="00304875" w14:paraId="22A48105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13C035A8" w14:textId="4D396629" w:rsidR="00441FC9" w:rsidRPr="00304875" w:rsidRDefault="00441FC9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Instalar </w:t>
                  </w:r>
                  <w:proofErr w:type="spellStart"/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Qualys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FD71B4A" w14:textId="3FB384DE" w:rsidR="00441FC9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146" w:type="dxa"/>
                  <w:vAlign w:val="center"/>
                </w:tcPr>
                <w:p w14:paraId="0A3EB4A3" w14:textId="77777777" w:rsidR="00441FC9" w:rsidRPr="00304875" w:rsidRDefault="00441FC9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B7874" w:rsidRPr="00304875" w14:paraId="538BDCE0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E819C4D" w14:textId="34EFBD9D" w:rsidR="00DB7874" w:rsidRDefault="00DB7874" w:rsidP="00DB7874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Respaldo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D564130" w14:textId="0E07345F" w:rsidR="00DB7874" w:rsidRPr="00304875" w:rsidRDefault="00DB7874" w:rsidP="00DB787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Vault</w:t>
                  </w:r>
                  <w:proofErr w:type="spellEnd"/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: </w:t>
                  </w:r>
                  <w:r w:rsidRPr="00DB7874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RSV-BICSA-BK-CRITICAS</w:t>
                  </w: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, Política:</w:t>
                  </w: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B7874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BkpPoliticaAplicacionesAdvance</w:t>
                  </w:r>
                  <w:proofErr w:type="spellEnd"/>
                </w:p>
              </w:tc>
              <w:tc>
                <w:tcPr>
                  <w:tcW w:w="146" w:type="dxa"/>
                  <w:vAlign w:val="center"/>
                </w:tcPr>
                <w:p w14:paraId="010FBB2A" w14:textId="77777777" w:rsidR="00DB7874" w:rsidRPr="00304875" w:rsidRDefault="00DB7874" w:rsidP="00DB7874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B7874" w:rsidRPr="00304875" w14:paraId="69359A1A" w14:textId="77777777" w:rsidTr="00696478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451D341E" w14:textId="08FBB3BC" w:rsidR="00DB7874" w:rsidRDefault="00DB7874" w:rsidP="00DB7874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Licencia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C652C68" w14:textId="3B2AF2E9" w:rsidR="00DB7874" w:rsidRDefault="00DB7874" w:rsidP="00DB787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Habilitar la licencia</w:t>
                  </w:r>
                </w:p>
              </w:tc>
              <w:tc>
                <w:tcPr>
                  <w:tcW w:w="146" w:type="dxa"/>
                  <w:vAlign w:val="center"/>
                </w:tcPr>
                <w:p w14:paraId="20654C87" w14:textId="77777777" w:rsidR="00DB7874" w:rsidRPr="00304875" w:rsidRDefault="00DB7874" w:rsidP="00DB7874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B7874" w:rsidRPr="00304875" w14:paraId="787FFD8C" w14:textId="77777777" w:rsidTr="00696478">
              <w:trPr>
                <w:trHeight w:val="102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center"/>
                  <w:hideMark/>
                </w:tcPr>
                <w:p w14:paraId="0DC8EFCF" w14:textId="4B2CEE9F" w:rsidR="00DB7874" w:rsidRPr="00304875" w:rsidRDefault="00DB7874" w:rsidP="00DB7874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Comentarios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2EBF89FF" w14:textId="77777777" w:rsidR="00DB7874" w:rsidRDefault="00DB7874" w:rsidP="00DB7874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Dejar el servidor apagado.</w:t>
                  </w:r>
                </w:p>
                <w:p w14:paraId="70A494BD" w14:textId="61A952B7" w:rsidR="00DB7874" w:rsidRPr="00304875" w:rsidRDefault="00DB7874" w:rsidP="00DB7874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 xml:space="preserve">Crear tag Descripción = “Servidor de Aplicación </w:t>
                  </w:r>
                  <w:proofErr w:type="spellStart"/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Mindex</w:t>
                  </w:r>
                  <w:proofErr w:type="spellEnd"/>
                  <w: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”</w:t>
                  </w:r>
                </w:p>
              </w:tc>
              <w:tc>
                <w:tcPr>
                  <w:tcW w:w="146" w:type="dxa"/>
                  <w:vAlign w:val="center"/>
                  <w:hideMark/>
                </w:tcPr>
                <w:p w14:paraId="74EB0DDE" w14:textId="77777777" w:rsidR="00DB7874" w:rsidRPr="00304875" w:rsidRDefault="00DB7874" w:rsidP="00DB7874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279F47F3" w14:textId="77777777" w:rsidR="000C14CC" w:rsidRDefault="000C14CC" w:rsidP="00287856">
            <w:pPr>
              <w:rPr>
                <w:lang w:val="es-ES"/>
              </w:rPr>
            </w:pPr>
          </w:p>
          <w:p w14:paraId="50B179A3" w14:textId="4FF5E6AD" w:rsidR="000C14CC" w:rsidRPr="00A90EFC" w:rsidRDefault="000C14CC" w:rsidP="00287856">
            <w:pPr>
              <w:rPr>
                <w:lang w:val="es-ES"/>
              </w:rPr>
            </w:pPr>
          </w:p>
        </w:tc>
      </w:tr>
      <w:tr w:rsidR="00287856" w:rsidRPr="00A90EFC" w14:paraId="0B112D2C" w14:textId="77777777" w:rsidTr="000322E9">
        <w:tc>
          <w:tcPr>
            <w:tcW w:w="1333" w:type="dxa"/>
            <w:shd w:val="clear" w:color="auto" w:fill="auto"/>
          </w:tcPr>
          <w:p w14:paraId="770ECB0C" w14:textId="24383ED2" w:rsidR="00287856" w:rsidRPr="00A90EFC" w:rsidRDefault="00287856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Aprobador: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4F97BBEC" w14:textId="690BF10C" w:rsidR="00287856" w:rsidRPr="00A90EFC" w:rsidRDefault="00696478" w:rsidP="00287856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pict w14:anchorId="27239A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ínea de firma de Microsoft Office..." style="width:140.2pt;height:69.75pt">
                  <v:imagedata r:id="rId11" o:title=""/>
                  <o:lock v:ext="edit" ungrouping="t" rotation="t" cropping="t" verticies="t" text="t" grouping="t"/>
                  <o:signatureline v:ext="edit" id="{23AB664A-6C7D-4774-8585-A40EA5654C92}" provid="{00000000-0000-0000-0000-000000000000}" o:suggestedsigner="Jorge Avila" o:suggestedsigner2="Jefe de Infraestructura Tecnológica" o:suggestedsigneremail="javila@bicsa.com" issignatureline="t"/>
                </v:shape>
              </w:pict>
            </w:r>
          </w:p>
        </w:tc>
      </w:tr>
    </w:tbl>
    <w:p w14:paraId="13571EBD" w14:textId="77777777" w:rsidR="004B2893" w:rsidRPr="00924FEC" w:rsidRDefault="004B2893" w:rsidP="00924FEC">
      <w:pPr>
        <w:rPr>
          <w:lang w:val="es-ES"/>
        </w:rPr>
      </w:pPr>
    </w:p>
    <w:sectPr w:rsidR="004B2893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6168C" w14:textId="77777777" w:rsidR="006149AE" w:rsidRDefault="006149AE" w:rsidP="00902B54">
      <w:r>
        <w:separator/>
      </w:r>
    </w:p>
  </w:endnote>
  <w:endnote w:type="continuationSeparator" w:id="0">
    <w:p w14:paraId="0059ED8E" w14:textId="77777777" w:rsidR="006149AE" w:rsidRDefault="006149AE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5764D" w14:textId="77777777" w:rsidR="006149AE" w:rsidRDefault="006149AE" w:rsidP="00902B54">
      <w:r>
        <w:separator/>
      </w:r>
    </w:p>
  </w:footnote>
  <w:footnote w:type="continuationSeparator" w:id="0">
    <w:p w14:paraId="29F4BA6C" w14:textId="77777777" w:rsidR="006149AE" w:rsidRDefault="006149AE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322E9"/>
    <w:rsid w:val="000C14CC"/>
    <w:rsid w:val="000F55B9"/>
    <w:rsid w:val="001272E7"/>
    <w:rsid w:val="00136911"/>
    <w:rsid w:val="001516BF"/>
    <w:rsid w:val="00172633"/>
    <w:rsid w:val="001A4F23"/>
    <w:rsid w:val="001B4461"/>
    <w:rsid w:val="00205779"/>
    <w:rsid w:val="00221A1C"/>
    <w:rsid w:val="00274497"/>
    <w:rsid w:val="002778F3"/>
    <w:rsid w:val="00286FB9"/>
    <w:rsid w:val="00287856"/>
    <w:rsid w:val="00291F7F"/>
    <w:rsid w:val="002A51A8"/>
    <w:rsid w:val="002D19B8"/>
    <w:rsid w:val="002F59A4"/>
    <w:rsid w:val="00304875"/>
    <w:rsid w:val="00324B8F"/>
    <w:rsid w:val="00354D00"/>
    <w:rsid w:val="00365B6E"/>
    <w:rsid w:val="00370F13"/>
    <w:rsid w:val="003C638F"/>
    <w:rsid w:val="003D2042"/>
    <w:rsid w:val="00441FC9"/>
    <w:rsid w:val="0045324A"/>
    <w:rsid w:val="004A0B56"/>
    <w:rsid w:val="004B2893"/>
    <w:rsid w:val="004C1CE7"/>
    <w:rsid w:val="00542F56"/>
    <w:rsid w:val="00571231"/>
    <w:rsid w:val="00576CC8"/>
    <w:rsid w:val="005D2E8C"/>
    <w:rsid w:val="005D430B"/>
    <w:rsid w:val="006149AE"/>
    <w:rsid w:val="006156EF"/>
    <w:rsid w:val="00624EBB"/>
    <w:rsid w:val="00626E6A"/>
    <w:rsid w:val="00671544"/>
    <w:rsid w:val="00696478"/>
    <w:rsid w:val="006B70E7"/>
    <w:rsid w:val="006C1C08"/>
    <w:rsid w:val="0070211B"/>
    <w:rsid w:val="00705F5F"/>
    <w:rsid w:val="007409B4"/>
    <w:rsid w:val="00757132"/>
    <w:rsid w:val="007579A5"/>
    <w:rsid w:val="0076032D"/>
    <w:rsid w:val="00761DA1"/>
    <w:rsid w:val="007662E3"/>
    <w:rsid w:val="0079310F"/>
    <w:rsid w:val="007E121F"/>
    <w:rsid w:val="00807592"/>
    <w:rsid w:val="008161CE"/>
    <w:rsid w:val="00821F9E"/>
    <w:rsid w:val="00833281"/>
    <w:rsid w:val="0087337F"/>
    <w:rsid w:val="008A3E31"/>
    <w:rsid w:val="008A427C"/>
    <w:rsid w:val="008C0902"/>
    <w:rsid w:val="008D0A21"/>
    <w:rsid w:val="008E7F3B"/>
    <w:rsid w:val="00902B54"/>
    <w:rsid w:val="009067EE"/>
    <w:rsid w:val="00924FEC"/>
    <w:rsid w:val="00944F42"/>
    <w:rsid w:val="00963B4D"/>
    <w:rsid w:val="009917E7"/>
    <w:rsid w:val="009A3EE0"/>
    <w:rsid w:val="009C7F60"/>
    <w:rsid w:val="009D0058"/>
    <w:rsid w:val="00A0554C"/>
    <w:rsid w:val="00A566B6"/>
    <w:rsid w:val="00A90EFC"/>
    <w:rsid w:val="00AE055F"/>
    <w:rsid w:val="00B24B7F"/>
    <w:rsid w:val="00B83280"/>
    <w:rsid w:val="00B969C7"/>
    <w:rsid w:val="00BD399F"/>
    <w:rsid w:val="00BE39D1"/>
    <w:rsid w:val="00C112FE"/>
    <w:rsid w:val="00C41755"/>
    <w:rsid w:val="00C90454"/>
    <w:rsid w:val="00C97E2F"/>
    <w:rsid w:val="00CE6A87"/>
    <w:rsid w:val="00D238E9"/>
    <w:rsid w:val="00D35950"/>
    <w:rsid w:val="00D73660"/>
    <w:rsid w:val="00D97A8C"/>
    <w:rsid w:val="00DB7874"/>
    <w:rsid w:val="00DD133B"/>
    <w:rsid w:val="00DE2D48"/>
    <w:rsid w:val="00DF264E"/>
    <w:rsid w:val="00E07774"/>
    <w:rsid w:val="00E151B5"/>
    <w:rsid w:val="00E62940"/>
    <w:rsid w:val="00E652E7"/>
    <w:rsid w:val="00E7097F"/>
    <w:rsid w:val="00E9003D"/>
    <w:rsid w:val="00ED4AC2"/>
    <w:rsid w:val="00F115B4"/>
    <w:rsid w:val="00F24BB5"/>
    <w:rsid w:val="00F70B98"/>
    <w:rsid w:val="00F71067"/>
    <w:rsid w:val="00FB0A66"/>
    <w:rsid w:val="00FC615B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3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4</cp:revision>
  <cp:lastPrinted>2002-03-04T17:04:00Z</cp:lastPrinted>
  <dcterms:created xsi:type="dcterms:W3CDTF">2022-03-07T14:04:00Z</dcterms:created>
  <dcterms:modified xsi:type="dcterms:W3CDTF">2022-03-07T14:06:00Z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