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747E13" w14:textId="0D93FC12" w:rsidR="00F71067" w:rsidRPr="001516BF" w:rsidRDefault="00860779" w:rsidP="001516BF">
      <w:pPr>
        <w:pStyle w:val="Ttulo"/>
      </w:pP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1AD346E" wp14:editId="34DC96DA">
                <wp:simplePos x="0" y="0"/>
                <wp:positionH relativeFrom="page">
                  <wp:posOffset>671195</wp:posOffset>
                </wp:positionH>
                <wp:positionV relativeFrom="page">
                  <wp:posOffset>315595</wp:posOffset>
                </wp:positionV>
                <wp:extent cx="1764665" cy="700405"/>
                <wp:effectExtent l="4445" t="1270" r="2540" b="3175"/>
                <wp:wrapNone/>
                <wp:docPr id="3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64665" cy="700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D1CA29C" w14:textId="79770BA4" w:rsidR="008E7F3B" w:rsidRDefault="00860779">
                            <w:r>
                              <w:rPr>
                                <w:rFonts w:ascii="Times New Roman" w:hAnsi="Times New Roman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5A5CA25" wp14:editId="45CA3599">
                                  <wp:extent cx="1581150" cy="523875"/>
                                  <wp:effectExtent l="0" t="0" r="0" b="0"/>
                                  <wp:docPr id="2" name="Picture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581150" cy="523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non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1AD346E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52.85pt;margin-top:24.85pt;width:138.95pt;height:55.15pt;z-index:251657216;visibility:visible;mso-wrap-style:non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" filled="f" stroked="f">
                <v:textbox>
                  <w:txbxContent>
                    <w:p w14:paraId="5D1CA29C" w14:textId="79770BA4" w:rsidR="008E7F3B" w:rsidRDefault="00860779">
                      <w:r>
                        <w:rPr>
                          <w:rFonts w:ascii="Times New Roman" w:hAnsi="Times New Roman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55A5CA25" wp14:editId="45CA3599">
                            <wp:extent cx="1581150" cy="523875"/>
                            <wp:effectExtent l="0" t="0" r="0" b="0"/>
                            <wp:docPr id="2" name="Picture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581150" cy="523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  <w:sz w:val="24"/>
          <w:szCs w:val="24"/>
          <w:lang w:val="es-E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E154963" wp14:editId="1DB039A1">
                <wp:simplePos x="0" y="0"/>
                <wp:positionH relativeFrom="page">
                  <wp:posOffset>3155950</wp:posOffset>
                </wp:positionH>
                <wp:positionV relativeFrom="page">
                  <wp:posOffset>315595</wp:posOffset>
                </wp:positionV>
                <wp:extent cx="4017645" cy="520065"/>
                <wp:effectExtent l="3175" t="1270" r="0" b="2540"/>
                <wp:wrapNone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17645" cy="520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C13527" w14:textId="48F50F85" w:rsidR="008E7F3B" w:rsidRPr="00902B54" w:rsidRDefault="008E7F3B">
                            <w:pPr>
                              <w:pStyle w:val="Ttulo1"/>
                              <w:ind w:right="25"/>
                            </w:pPr>
                            <w:r>
                              <w:t>BANCO INTERNACIONAL DE COSTA RICA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154963" id="Text Box 7" o:spid="_x0000_s1027" type="#_x0000_t202" style="position:absolute;left:0;text-align:left;margin-left:248.5pt;margin-top:24.85pt;width:316.35pt;height:40.9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" filled="f" stroked="f">
                <v:textbox style="mso-fit-shape-to-text:t">
                  <w:txbxContent>
                    <w:p w14:paraId="7CC13527" w14:textId="48F50F85" w:rsidR="008E7F3B" w:rsidRPr="00902B54" w:rsidRDefault="008E7F3B">
                      <w:pPr>
                        <w:pStyle w:val="Ttulo1"/>
                        <w:ind w:right="25"/>
                      </w:pPr>
                      <w:r>
                        <w:t>BANCO INTERNACIONAL DE COSTA RICA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902B54" w:rsidRPr="001516BF">
        <w:rPr>
          <w:sz w:val="24"/>
          <w:szCs w:val="24"/>
          <w:lang w:val="es-ES"/>
        </w:rPr>
        <w:t>REQUERI</w:t>
      </w:r>
      <w:r w:rsidR="00902B54" w:rsidRPr="001516BF">
        <w:rPr>
          <w:sz w:val="24"/>
          <w:szCs w:val="24"/>
        </w:rPr>
        <w:t>MIENTO DE APROVISIONAMIENTO DE INFRAESTRUCTUR</w:t>
      </w:r>
      <w:r w:rsidR="00924FEC" w:rsidRPr="001516BF">
        <w:rPr>
          <w:sz w:val="24"/>
          <w:szCs w:val="24"/>
        </w:rPr>
        <w:t>A</w:t>
      </w:r>
    </w:p>
    <w:tbl>
      <w:tblPr>
        <w:tblW w:w="9515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33"/>
        <w:gridCol w:w="1786"/>
        <w:gridCol w:w="3182"/>
        <w:gridCol w:w="3214"/>
      </w:tblGrid>
      <w:tr w:rsidR="00D238E9" w:rsidRPr="00A90EFC" w14:paraId="662BAF5F" w14:textId="77777777" w:rsidTr="000322E9">
        <w:tc>
          <w:tcPr>
            <w:tcW w:w="9515" w:type="dxa"/>
            <w:gridSpan w:val="4"/>
            <w:shd w:val="clear" w:color="auto" w:fill="EEECE1"/>
          </w:tcPr>
          <w:p w14:paraId="5AE6DFFC" w14:textId="00C18410" w:rsidR="00D238E9" w:rsidRPr="00A90EFC" w:rsidRDefault="00D238E9" w:rsidP="00A90EFC">
            <w:pPr>
              <w:jc w:val="center"/>
              <w:rPr>
                <w:b/>
                <w:bCs/>
                <w:color w:val="244061"/>
                <w:lang w:val="es-ES"/>
              </w:rPr>
            </w:pPr>
            <w:r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GENERALES DEL REQUERIMIE</w:t>
            </w:r>
            <w:r w:rsidR="00CE6A87" w:rsidRPr="00A90EFC">
              <w:rPr>
                <w:b/>
                <w:bCs/>
                <w:color w:val="244061"/>
                <w:sz w:val="20"/>
                <w:szCs w:val="20"/>
                <w:lang w:val="es-ES"/>
              </w:rPr>
              <w:t>NTO</w:t>
            </w:r>
          </w:p>
        </w:tc>
      </w:tr>
      <w:tr w:rsidR="00A90EFC" w:rsidRPr="00A90EFC" w14:paraId="33B669F2" w14:textId="77777777" w:rsidTr="000322E9">
        <w:tc>
          <w:tcPr>
            <w:tcW w:w="1333" w:type="dxa"/>
            <w:shd w:val="clear" w:color="auto" w:fill="auto"/>
          </w:tcPr>
          <w:p w14:paraId="34F3ADC6" w14:textId="461DD8CE" w:rsidR="00D238E9" w:rsidRPr="00A90EFC" w:rsidRDefault="007409B4" w:rsidP="00924FEC">
            <w:pPr>
              <w:rPr>
                <w:color w:val="244061"/>
                <w:lang w:val="es-ES"/>
              </w:rPr>
            </w:pPr>
            <w:proofErr w:type="spellStart"/>
            <w:r w:rsidRPr="00A90EFC">
              <w:rPr>
                <w:color w:val="244061"/>
                <w:lang w:val="es-ES"/>
              </w:rPr>
              <w:t>N°</w:t>
            </w:r>
            <w:proofErr w:type="spellEnd"/>
            <w:r w:rsidRPr="00A90EFC">
              <w:rPr>
                <w:color w:val="244061"/>
                <w:lang w:val="es-ES"/>
              </w:rPr>
              <w:t xml:space="preserve"> Solicitud</w:t>
            </w:r>
            <w:r w:rsidR="00E62940" w:rsidRPr="00A90EFC">
              <w:rPr>
                <w:color w:val="244061"/>
                <w:lang w:val="es-ES"/>
              </w:rPr>
              <w:t>:</w:t>
            </w:r>
          </w:p>
        </w:tc>
        <w:tc>
          <w:tcPr>
            <w:tcW w:w="1786" w:type="dxa"/>
            <w:shd w:val="clear" w:color="auto" w:fill="auto"/>
          </w:tcPr>
          <w:p w14:paraId="035E4BBE" w14:textId="2E62B128" w:rsidR="00D238E9" w:rsidRPr="00A90EFC" w:rsidRDefault="00274497" w:rsidP="00924FEC">
            <w:pPr>
              <w:rPr>
                <w:lang w:val="es-ES"/>
              </w:rPr>
            </w:pPr>
            <w:r>
              <w:rPr>
                <w:lang w:val="es-ES"/>
              </w:rPr>
              <w:t>#</w:t>
            </w:r>
            <w:r w:rsidR="005D430B">
              <w:rPr>
                <w:lang w:val="es-ES"/>
              </w:rPr>
              <w:t xml:space="preserve"> </w:t>
            </w:r>
          </w:p>
        </w:tc>
        <w:tc>
          <w:tcPr>
            <w:tcW w:w="3182" w:type="dxa"/>
            <w:shd w:val="clear" w:color="auto" w:fill="auto"/>
          </w:tcPr>
          <w:p w14:paraId="538C5E16" w14:textId="3A6020AC" w:rsidR="00D238E9" w:rsidRPr="00A90EFC" w:rsidRDefault="00E62940" w:rsidP="001A4F23">
            <w:pPr>
              <w:jc w:val="right"/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Fecha:</w:t>
            </w:r>
            <w:r w:rsidR="005D430B">
              <w:rPr>
                <w:color w:val="244061"/>
                <w:lang w:val="es-ES"/>
              </w:rPr>
              <w:t xml:space="preserve"> </w:t>
            </w:r>
          </w:p>
        </w:tc>
        <w:tc>
          <w:tcPr>
            <w:tcW w:w="3214" w:type="dxa"/>
            <w:shd w:val="clear" w:color="auto" w:fill="auto"/>
          </w:tcPr>
          <w:p w14:paraId="4B025652" w14:textId="588FC78F" w:rsidR="00D238E9" w:rsidRPr="00A90EFC" w:rsidRDefault="00944F42" w:rsidP="00924FEC">
            <w:pPr>
              <w:rPr>
                <w:lang w:val="es-ES"/>
              </w:rPr>
            </w:pPr>
            <w:r w:rsidRPr="00A90EFC">
              <w:rPr>
                <w:lang w:val="es-ES"/>
              </w:rPr>
              <w:fldChar w:fldCharType="begin"/>
            </w:r>
            <w:r w:rsidRPr="00A90EFC">
              <w:rPr>
                <w:lang w:val="es-ES"/>
              </w:rPr>
              <w:instrText xml:space="preserve"> CREATEDATE  \@ "dd/MM/yy"  \* MERGEFORMAT </w:instrText>
            </w:r>
            <w:r w:rsidRPr="00A90EFC">
              <w:rPr>
                <w:lang w:val="es-ES"/>
              </w:rPr>
              <w:fldChar w:fldCharType="separate"/>
            </w:r>
            <w:r w:rsidR="00AE055F">
              <w:rPr>
                <w:lang w:val="es-ES"/>
              </w:rPr>
              <w:t>2</w:t>
            </w:r>
            <w:r w:rsidR="00EE03F3">
              <w:rPr>
                <w:lang w:val="es-ES"/>
              </w:rPr>
              <w:t>7</w:t>
            </w:r>
            <w:r w:rsidRPr="00A90EFC">
              <w:rPr>
                <w:noProof/>
                <w:lang w:val="es-ES"/>
              </w:rPr>
              <w:t>/</w:t>
            </w:r>
            <w:r w:rsidR="00EE03F3">
              <w:rPr>
                <w:noProof/>
                <w:lang w:val="es-ES"/>
              </w:rPr>
              <w:t>5</w:t>
            </w:r>
            <w:r w:rsidRPr="00A90EFC">
              <w:rPr>
                <w:noProof/>
                <w:lang w:val="es-ES"/>
              </w:rPr>
              <w:t>/2</w:t>
            </w:r>
            <w:r w:rsidRPr="00A90EFC">
              <w:rPr>
                <w:lang w:val="es-ES"/>
              </w:rPr>
              <w:fldChar w:fldCharType="end"/>
            </w:r>
            <w:r w:rsidR="008D0A21">
              <w:rPr>
                <w:lang w:val="es-ES"/>
              </w:rPr>
              <w:t>2</w:t>
            </w:r>
          </w:p>
        </w:tc>
      </w:tr>
      <w:tr w:rsidR="000322E9" w:rsidRPr="00A90EFC" w14:paraId="37F7D7FE" w14:textId="77777777" w:rsidTr="00162343">
        <w:tc>
          <w:tcPr>
            <w:tcW w:w="1333" w:type="dxa"/>
            <w:shd w:val="clear" w:color="auto" w:fill="auto"/>
          </w:tcPr>
          <w:p w14:paraId="0DD1A837" w14:textId="1FA1A794" w:rsidR="000322E9" w:rsidRPr="00A90EFC" w:rsidRDefault="000322E9" w:rsidP="00924FEC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Solicitante:</w:t>
            </w:r>
          </w:p>
        </w:tc>
        <w:tc>
          <w:tcPr>
            <w:tcW w:w="1786" w:type="dxa"/>
            <w:shd w:val="clear" w:color="auto" w:fill="auto"/>
          </w:tcPr>
          <w:p w14:paraId="3F2F072B" w14:textId="0810E2AE" w:rsidR="000322E9" w:rsidRPr="00A90EFC" w:rsidRDefault="00AE055F" w:rsidP="00924FEC">
            <w:pPr>
              <w:rPr>
                <w:lang w:val="es-ES"/>
              </w:rPr>
            </w:pPr>
            <w:r>
              <w:rPr>
                <w:lang w:val="es-ES"/>
              </w:rPr>
              <w:t>Anttony Crosbie</w:t>
            </w:r>
          </w:p>
        </w:tc>
        <w:tc>
          <w:tcPr>
            <w:tcW w:w="6396" w:type="dxa"/>
            <w:gridSpan w:val="2"/>
            <w:shd w:val="clear" w:color="auto" w:fill="auto"/>
          </w:tcPr>
          <w:p w14:paraId="5B827CBA" w14:textId="2C91519A" w:rsidR="000322E9" w:rsidRPr="00A90EFC" w:rsidRDefault="000322E9" w:rsidP="00924FEC">
            <w:pPr>
              <w:rPr>
                <w:lang w:val="es-ES"/>
              </w:rPr>
            </w:pPr>
            <w:r w:rsidRPr="00A90EFC">
              <w:rPr>
                <w:color w:val="244061"/>
                <w:lang w:val="es-ES"/>
              </w:rPr>
              <w:t>Proyecto:</w:t>
            </w:r>
            <w:r w:rsidR="00291F7F">
              <w:rPr>
                <w:color w:val="244061"/>
                <w:lang w:val="es-ES"/>
              </w:rPr>
              <w:t xml:space="preserve"> </w:t>
            </w:r>
            <w:r w:rsidR="000F55B9">
              <w:rPr>
                <w:color w:val="244061"/>
                <w:lang w:val="es-ES"/>
              </w:rPr>
              <w:t xml:space="preserve">Actualización de K2 - </w:t>
            </w:r>
            <w:proofErr w:type="spellStart"/>
            <w:r w:rsidR="000F55B9">
              <w:rPr>
                <w:color w:val="244061"/>
                <w:lang w:val="es-ES"/>
              </w:rPr>
              <w:t>eFlujos</w:t>
            </w:r>
            <w:proofErr w:type="spellEnd"/>
          </w:p>
        </w:tc>
      </w:tr>
      <w:tr w:rsidR="008E7F3B" w:rsidRPr="00A90EFC" w14:paraId="4394535B" w14:textId="77777777" w:rsidTr="000322E9">
        <w:tc>
          <w:tcPr>
            <w:tcW w:w="1333" w:type="dxa"/>
            <w:shd w:val="clear" w:color="auto" w:fill="auto"/>
          </w:tcPr>
          <w:p w14:paraId="104F63B9" w14:textId="6A41AA03" w:rsidR="008E7F3B" w:rsidRPr="00A90EFC" w:rsidRDefault="008E7F3B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Solicitud: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1C359DDD" w14:textId="77777777" w:rsidR="008E7F3B" w:rsidRDefault="008E7F3B" w:rsidP="00287856">
            <w:pPr>
              <w:rPr>
                <w:lang w:val="es-ES"/>
              </w:rPr>
            </w:pPr>
          </w:p>
          <w:tbl>
            <w:tblPr>
              <w:tblW w:w="7856" w:type="dxa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61"/>
              <w:gridCol w:w="4659"/>
              <w:gridCol w:w="146"/>
            </w:tblGrid>
            <w:tr w:rsidR="00304875" w:rsidRPr="00304875" w14:paraId="1DDD3A09" w14:textId="77777777" w:rsidTr="00304875">
              <w:trPr>
                <w:gridAfter w:val="1"/>
                <w:wAfter w:w="36" w:type="dxa"/>
                <w:trHeight w:val="293"/>
              </w:trPr>
              <w:tc>
                <w:tcPr>
                  <w:tcW w:w="7820" w:type="dxa"/>
                  <w:gridSpan w:val="2"/>
                  <w:vMerge w:val="restart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757171"/>
                  <w:noWrap/>
                  <w:vAlign w:val="center"/>
                  <w:hideMark/>
                </w:tcPr>
                <w:p w14:paraId="1D31E2F9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  <w:t>REQUERIMIENTO</w:t>
                  </w:r>
                </w:p>
              </w:tc>
            </w:tr>
            <w:tr w:rsidR="00304875" w:rsidRPr="00304875" w14:paraId="5FA8054E" w14:textId="77777777" w:rsidTr="00304875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081B00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11009D87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</w:tr>
            <w:tr w:rsidR="00304875" w:rsidRPr="00304875" w14:paraId="0B4D9E83" w14:textId="77777777" w:rsidTr="00304875">
              <w:trPr>
                <w:trHeight w:val="288"/>
              </w:trPr>
              <w:tc>
                <w:tcPr>
                  <w:tcW w:w="7820" w:type="dxa"/>
                  <w:gridSpan w:val="2"/>
                  <w:vMerge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4BE06331" w14:textId="77777777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FFFF"/>
                      <w:sz w:val="44"/>
                      <w:szCs w:val="44"/>
                    </w:rPr>
                  </w:pPr>
                </w:p>
              </w:tc>
              <w:tc>
                <w:tcPr>
                  <w:tcW w:w="36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A4A312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ADDD02C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D9E1F2"/>
                  <w:noWrap/>
                  <w:vAlign w:val="bottom"/>
                  <w:hideMark/>
                </w:tcPr>
                <w:p w14:paraId="3BC6B12D" w14:textId="24E5580C" w:rsidR="00304875" w:rsidRPr="00304875" w:rsidRDefault="00FF2D26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</w:t>
                  </w: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uscripción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087DDEB" w14:textId="6DF27EBD" w:rsidR="00304875" w:rsidRPr="00304875" w:rsidRDefault="001A4F23" w:rsidP="00C4175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r w:rsidRPr="001A4F2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Microsoft Azure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75960A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2685AB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dotted" w:sz="4" w:space="0" w:color="auto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A87D1DE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Grupo de Recurso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78B2018" w14:textId="349B2532" w:rsidR="00304875" w:rsidRPr="00304875" w:rsidRDefault="003D2042" w:rsidP="003D2042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RG0</w:t>
                  </w:r>
                  <w:r w:rsidR="00EE03F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1</w:t>
                  </w:r>
                  <w:r w:rsidRPr="003D2042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-</w:t>
                  </w:r>
                  <w:r w:rsidR="00DD133B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eflujo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F5B08AB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DC4A7B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86C1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Nombre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5F7F5A2" w14:textId="56BE294C" w:rsidR="00304875" w:rsidRPr="00304875" w:rsidRDefault="003D2042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S11</w:t>
                  </w:r>
                  <w:r w:rsidR="00EE03F3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PRD05</w:t>
                  </w:r>
                  <w:r w:rsidR="000E271C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496F1B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FF4278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7C63F3D2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Usuario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18DAA5D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Frodo - Usuario Local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2CD7AFD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641B2E7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9C79C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Contraseña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1F868B6" w14:textId="77777777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1D5E86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A73055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1790896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VNET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B4B0C99" w14:textId="65E0DB5B" w:rsidR="00304875" w:rsidRPr="00304875" w:rsidRDefault="009067EE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VNet</w:t>
                  </w:r>
                  <w:proofErr w:type="spellEnd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-BICSA-</w:t>
                  </w:r>
                  <w:proofErr w:type="spellStart"/>
                  <w:r w:rsidRPr="009067EE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Produccion</w:t>
                  </w:r>
                  <w:proofErr w:type="spellEnd"/>
                </w:p>
              </w:tc>
              <w:tc>
                <w:tcPr>
                  <w:tcW w:w="36" w:type="dxa"/>
                  <w:vAlign w:val="center"/>
                  <w:hideMark/>
                </w:tcPr>
                <w:p w14:paraId="392F4CEF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F58B187" w14:textId="77777777" w:rsidTr="00304875">
              <w:trPr>
                <w:trHeight w:val="336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6F61FF8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Subnet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B3546EF" w14:textId="149C8A9E" w:rsidR="00304875" w:rsidRPr="00304875" w:rsidRDefault="00C4175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</w:pPr>
                  <w:proofErr w:type="spellStart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SNet</w:t>
                  </w:r>
                  <w:proofErr w:type="spellEnd"/>
                  <w:r w:rsidRPr="00C4175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-</w:t>
                  </w:r>
                  <w:r w:rsidR="00EE03F3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2"/>
                      <w:szCs w:val="22"/>
                    </w:rPr>
                    <w:t>PRD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5EF107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BD4259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289F564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pública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03BD60D3" w14:textId="52E4734E" w:rsidR="00304875" w:rsidRPr="00304875" w:rsidRDefault="006156EF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338244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0EBA3FDE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4B2C003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IP privada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87D08BC" w14:textId="1098423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0FC4DF61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1DA6A2D7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A30E0E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proofErr w:type="spellStart"/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vCPUs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0308256" w14:textId="127D3D83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051295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57480A1C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1CC1DB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RAM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404716D" w14:textId="5D6EE077" w:rsidR="00304875" w:rsidRPr="00304875" w:rsidRDefault="00571231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16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9803A4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6600AB68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1B8B1F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2590D3E9" w14:textId="01BB24B1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01E507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56A73DB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42BCA30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9C61841" w14:textId="0C4B5145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</w:t>
                  </w:r>
                  <w:r w:rsidR="00227D9E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28</w:t>
                  </w:r>
                  <w:r w:rsidR="007579A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 xml:space="preserve"> 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F9D6CFA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D9166C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FEB8BE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Disco de Datos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A61D8D4" w14:textId="4923DF76" w:rsidR="00304875" w:rsidRPr="00304875" w:rsidRDefault="0030487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  <w:r w:rsidR="000E271C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6C82FA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7072DDF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B3E17B5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1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582058F0" w14:textId="52687C5A" w:rsidR="00304875" w:rsidRPr="00304875" w:rsidRDefault="000E271C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350GB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6C00D563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2F50E23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977CE67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Tamaño de disco datos 2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34363224" w14:textId="493603B2" w:rsidR="00304875" w:rsidRPr="00304875" w:rsidRDefault="000E271C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150GB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E2E5810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63B4D" w:rsidRPr="00304875" w14:paraId="3CC97DE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017D9BA" w14:textId="0557E7F0" w:rsidR="00963B4D" w:rsidRPr="00304875" w:rsidRDefault="00963B4D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 w:rsidR="009D0058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3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5E08A051" w14:textId="330780EA" w:rsidR="00963B4D" w:rsidRDefault="00963B4D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" w:type="dxa"/>
                  <w:vAlign w:val="center"/>
                </w:tcPr>
                <w:p w14:paraId="0BFB2510" w14:textId="77777777" w:rsidR="00963B4D" w:rsidRPr="00304875" w:rsidRDefault="00963B4D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9D0058" w:rsidRPr="00304875" w14:paraId="4580FEC1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626974A3" w14:textId="7BD8D9CC" w:rsidR="009D0058" w:rsidRPr="00304875" w:rsidRDefault="009D0058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Tamaño de disco datos </w:t>
                  </w: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4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2AC8270" w14:textId="41E96201" w:rsidR="009D0058" w:rsidRDefault="009D0058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" w:type="dxa"/>
                  <w:vAlign w:val="center"/>
                </w:tcPr>
                <w:p w14:paraId="2F14A169" w14:textId="77777777" w:rsidR="009D0058" w:rsidRPr="00304875" w:rsidRDefault="009D0058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3C38DC9D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E2C5AF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Sistema Operativo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6AB6291" w14:textId="3AD440A2" w:rsidR="00304875" w:rsidRPr="00304875" w:rsidRDefault="007579A5" w:rsidP="00304875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WINDOWS SERVER 2019</w:t>
                  </w:r>
                  <w:r w:rsidR="00304875" w:rsidRPr="00304875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 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37F13988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A404052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6C745471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Disponen de Licencia SQL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45D851FC" w14:textId="0FF25092" w:rsidR="00304875" w:rsidRPr="00304875" w:rsidRDefault="00963B4D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No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16CE0FC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470F81D0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DF093BC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SQL SERVER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61605635" w14:textId="47BCFD2A" w:rsidR="00304875" w:rsidRPr="00304875" w:rsidRDefault="000E271C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SQL Server 2016 Standard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47D810F6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F4B716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38F3D73D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Server Collection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7D950E5B" w14:textId="232F01CD" w:rsidR="00304875" w:rsidRPr="00304875" w:rsidRDefault="000E271C" w:rsidP="00F115B4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 w:rsidRPr="000E271C"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SQL_Latin1_General_CP1_CI_AS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5A54B909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27BCB719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  <w:hideMark/>
                </w:tcPr>
                <w:p w14:paraId="0C4A3BD0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Horario de Disponibilidad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  <w:hideMark/>
                </w:tcPr>
                <w:p w14:paraId="16E54174" w14:textId="33295C84" w:rsidR="00304875" w:rsidRPr="00304875" w:rsidRDefault="00304875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0CBD07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441FC9" w:rsidRPr="00304875" w14:paraId="22A48105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13C035A8" w14:textId="4D396629" w:rsidR="00441FC9" w:rsidRPr="00304875" w:rsidRDefault="00441FC9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Instalar </w:t>
                  </w:r>
                  <w:proofErr w:type="spellStart"/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Qualys</w:t>
                  </w:r>
                  <w:proofErr w:type="spellEnd"/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FD71B4A" w14:textId="4E29C2F7" w:rsidR="00441FC9" w:rsidRPr="00304875" w:rsidRDefault="00860779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Sí</w:t>
                  </w:r>
                </w:p>
              </w:tc>
              <w:tc>
                <w:tcPr>
                  <w:tcW w:w="36" w:type="dxa"/>
                  <w:vAlign w:val="center"/>
                </w:tcPr>
                <w:p w14:paraId="0A3EB4A3" w14:textId="77777777" w:rsidR="00441FC9" w:rsidRPr="00304875" w:rsidRDefault="00441FC9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D97A8C" w:rsidRPr="00304875" w14:paraId="538BDCE0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7E819C4D" w14:textId="01010EFD" w:rsidR="00D97A8C" w:rsidRDefault="00D97A8C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Licencia</w:t>
                  </w:r>
                  <w:r w:rsidR="00C90454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 xml:space="preserve"> SO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4D564130" w14:textId="57914D09" w:rsidR="00D97A8C" w:rsidRPr="00304875" w:rsidRDefault="0045324A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Habilitar la licencia</w:t>
                  </w:r>
                </w:p>
              </w:tc>
              <w:tc>
                <w:tcPr>
                  <w:tcW w:w="36" w:type="dxa"/>
                  <w:vAlign w:val="center"/>
                </w:tcPr>
                <w:p w14:paraId="010FBB2A" w14:textId="77777777" w:rsidR="00D97A8C" w:rsidRPr="00304875" w:rsidRDefault="00D97A8C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43C20" w:rsidRPr="00304875" w14:paraId="4AA78E38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287570D7" w14:textId="74BF8656" w:rsidR="00343C20" w:rsidRDefault="00343C20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TAGS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3C76B402" w14:textId="5C2E3BF8" w:rsidR="00343C20" w:rsidRDefault="00343C20" w:rsidP="0045324A">
                  <w:pPr>
                    <w:jc w:val="center"/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color w:val="000000"/>
                      <w:sz w:val="20"/>
                      <w:szCs w:val="20"/>
                    </w:rPr>
                    <w:t>Descripción: Eflujos K2 BD</w:t>
                  </w:r>
                </w:p>
              </w:tc>
              <w:tc>
                <w:tcPr>
                  <w:tcW w:w="36" w:type="dxa"/>
                  <w:vAlign w:val="center"/>
                </w:tcPr>
                <w:p w14:paraId="30E48AA4" w14:textId="77777777" w:rsidR="00343C20" w:rsidRPr="00304875" w:rsidRDefault="00343C20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43C20" w:rsidRPr="00304875" w14:paraId="0FACDDC6" w14:textId="77777777" w:rsidTr="00304875">
              <w:trPr>
                <w:trHeight w:val="300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bottom"/>
                </w:tcPr>
                <w:p w14:paraId="0EC3FA5C" w14:textId="02389136" w:rsidR="00343C20" w:rsidRDefault="00343C20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Centro de COSTO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noWrap/>
                  <w:vAlign w:val="bottom"/>
                </w:tcPr>
                <w:p w14:paraId="0F684935" w14:textId="7304725D" w:rsidR="00343C20" w:rsidRPr="00227D9E" w:rsidRDefault="00343C20" w:rsidP="0045324A">
                  <w:pPr>
                    <w:jc w:val="center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227D9E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BICSA CORPORATIVO</w:t>
                  </w:r>
                </w:p>
              </w:tc>
              <w:tc>
                <w:tcPr>
                  <w:tcW w:w="36" w:type="dxa"/>
                  <w:vAlign w:val="center"/>
                </w:tcPr>
                <w:p w14:paraId="2ECD290F" w14:textId="77777777" w:rsidR="00343C20" w:rsidRPr="00304875" w:rsidRDefault="00343C20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  <w:tr w:rsidR="00304875" w:rsidRPr="00304875" w14:paraId="787FFD8C" w14:textId="77777777" w:rsidTr="00023C41">
              <w:trPr>
                <w:trHeight w:val="497"/>
              </w:trPr>
              <w:tc>
                <w:tcPr>
                  <w:tcW w:w="3161" w:type="dxa"/>
                  <w:tcBorders>
                    <w:top w:val="nil"/>
                    <w:left w:val="dotted" w:sz="4" w:space="0" w:color="auto"/>
                    <w:bottom w:val="dotted" w:sz="4" w:space="0" w:color="auto"/>
                    <w:right w:val="dotted" w:sz="4" w:space="0" w:color="auto"/>
                  </w:tcBorders>
                  <w:shd w:val="clear" w:color="000000" w:fill="D9E1F2"/>
                  <w:noWrap/>
                  <w:vAlign w:val="center"/>
                  <w:hideMark/>
                </w:tcPr>
                <w:p w14:paraId="0DC8EFCF" w14:textId="77777777" w:rsidR="00304875" w:rsidRPr="00304875" w:rsidRDefault="00304875" w:rsidP="00304875">
                  <w:pPr>
                    <w:jc w:val="right"/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000000"/>
                      <w:sz w:val="20"/>
                      <w:szCs w:val="20"/>
                    </w:rPr>
                    <w:t>Comentarios</w:t>
                  </w:r>
                </w:p>
              </w:tc>
              <w:tc>
                <w:tcPr>
                  <w:tcW w:w="4659" w:type="dxa"/>
                  <w:tcBorders>
                    <w:top w:val="dotted" w:sz="4" w:space="0" w:color="auto"/>
                    <w:left w:val="nil"/>
                    <w:bottom w:val="dotted" w:sz="4" w:space="0" w:color="auto"/>
                    <w:right w:val="dotted" w:sz="4" w:space="0" w:color="auto"/>
                  </w:tcBorders>
                  <w:shd w:val="clear" w:color="000000" w:fill="F2F2F2"/>
                  <w:vAlign w:val="center"/>
                  <w:hideMark/>
                </w:tcPr>
                <w:p w14:paraId="70A494BD" w14:textId="117D684C" w:rsidR="00304875" w:rsidRPr="00304875" w:rsidRDefault="00304875" w:rsidP="00304875">
                  <w:pPr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</w:pPr>
                  <w:r w:rsidRPr="00304875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 </w:t>
                  </w:r>
                  <w:r w:rsidR="0079310F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 xml:space="preserve">Habilitar el auto shutdown a las </w:t>
                  </w:r>
                  <w:r w:rsidR="00860779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8</w:t>
                  </w:r>
                  <w:r w:rsidR="0079310F">
                    <w:rPr>
                      <w:rFonts w:ascii="Segoe UI Light" w:hAnsi="Segoe UI Light" w:cs="Segoe UI Light"/>
                      <w:b/>
                      <w:bCs/>
                      <w:color w:val="FF0000"/>
                      <w:sz w:val="20"/>
                      <w:szCs w:val="20"/>
                    </w:rPr>
                    <w:t>pm</w:t>
                  </w:r>
                </w:p>
              </w:tc>
              <w:tc>
                <w:tcPr>
                  <w:tcW w:w="36" w:type="dxa"/>
                  <w:vAlign w:val="center"/>
                  <w:hideMark/>
                </w:tcPr>
                <w:p w14:paraId="74EB0DDE" w14:textId="77777777" w:rsidR="00304875" w:rsidRPr="00304875" w:rsidRDefault="00304875" w:rsidP="00304875">
                  <w:pPr>
                    <w:rPr>
                      <w:rFonts w:ascii="Times New Roman" w:hAnsi="Times New Roman"/>
                      <w:sz w:val="20"/>
                      <w:szCs w:val="20"/>
                    </w:rPr>
                  </w:pPr>
                </w:p>
              </w:tc>
            </w:tr>
          </w:tbl>
          <w:p w14:paraId="50B179A3" w14:textId="4FF5E6AD" w:rsidR="000C14CC" w:rsidRPr="00A90EFC" w:rsidRDefault="000C14CC" w:rsidP="00287856">
            <w:pPr>
              <w:rPr>
                <w:lang w:val="es-ES"/>
              </w:rPr>
            </w:pPr>
          </w:p>
        </w:tc>
      </w:tr>
      <w:tr w:rsidR="00287856" w:rsidRPr="00A90EFC" w14:paraId="0B112D2C" w14:textId="77777777" w:rsidTr="000322E9">
        <w:tc>
          <w:tcPr>
            <w:tcW w:w="1333" w:type="dxa"/>
            <w:shd w:val="clear" w:color="auto" w:fill="auto"/>
          </w:tcPr>
          <w:p w14:paraId="770ECB0C" w14:textId="24383ED2" w:rsidR="00287856" w:rsidRPr="00A90EFC" w:rsidRDefault="00287856" w:rsidP="00287856">
            <w:pPr>
              <w:rPr>
                <w:color w:val="244061"/>
                <w:lang w:val="es-ES"/>
              </w:rPr>
            </w:pPr>
            <w:r w:rsidRPr="00A90EFC">
              <w:rPr>
                <w:color w:val="244061"/>
                <w:lang w:val="es-ES"/>
              </w:rPr>
              <w:t>Aprobador:</w:t>
            </w:r>
          </w:p>
        </w:tc>
        <w:tc>
          <w:tcPr>
            <w:tcW w:w="8182" w:type="dxa"/>
            <w:gridSpan w:val="3"/>
            <w:shd w:val="clear" w:color="auto" w:fill="auto"/>
          </w:tcPr>
          <w:p w14:paraId="4F97BBEC" w14:textId="690BF10C" w:rsidR="00287856" w:rsidRPr="00A90EFC" w:rsidRDefault="00023C41" w:rsidP="00287856">
            <w:pPr>
              <w:rPr>
                <w:lang w:val="es-ES"/>
              </w:rPr>
            </w:pPr>
            <w:r>
              <w:rPr>
                <w:color w:val="244061"/>
                <w:lang w:val="es-ES"/>
              </w:rPr>
              <w:pict w14:anchorId="27239A2D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alt="Línea de firma de Microsoft Office..." style="width:140.25pt;height:69.8pt">
                  <v:imagedata r:id="rId11" o:title=""/>
                  <o:lock v:ext="edit" ungrouping="t" rotation="t" cropping="t" verticies="t" text="t" grouping="t"/>
                  <o:signatureline v:ext="edit" id="{23AB664A-6C7D-4774-8585-A40EA5654C92}" provid="{00000000-0000-0000-0000-000000000000}" o:suggestedsigner="Jorge Avila" o:suggestedsigner2="Jefe de Infraestructura Tecnológica" o:suggestedsigneremail="javila@bicsa.com" issignatureline="t"/>
                </v:shape>
              </w:pict>
            </w:r>
          </w:p>
        </w:tc>
      </w:tr>
    </w:tbl>
    <w:p w14:paraId="13571EBD" w14:textId="77777777" w:rsidR="004B2893" w:rsidRPr="00924FEC" w:rsidRDefault="004B2893" w:rsidP="00924FEC">
      <w:pPr>
        <w:rPr>
          <w:lang w:val="es-ES"/>
        </w:rPr>
      </w:pPr>
    </w:p>
    <w:sectPr w:rsidR="004B2893" w:rsidRPr="00924FEC" w:rsidSect="003C638F">
      <w:pgSz w:w="11907" w:h="16839"/>
      <w:pgMar w:top="1985" w:right="1800" w:bottom="720" w:left="1800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9CF3D4" w14:textId="77777777" w:rsidR="00370F13" w:rsidRDefault="00370F13" w:rsidP="00902B54">
      <w:r>
        <w:separator/>
      </w:r>
    </w:p>
  </w:endnote>
  <w:endnote w:type="continuationSeparator" w:id="0">
    <w:p w14:paraId="008B4407" w14:textId="77777777" w:rsidR="00370F13" w:rsidRDefault="00370F13" w:rsidP="00902B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Light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854EE0" w14:textId="77777777" w:rsidR="00370F13" w:rsidRDefault="00370F13" w:rsidP="00902B54">
      <w:r>
        <w:separator/>
      </w:r>
    </w:p>
  </w:footnote>
  <w:footnote w:type="continuationSeparator" w:id="0">
    <w:p w14:paraId="7AC04DF2" w14:textId="77777777" w:rsidR="00370F13" w:rsidRDefault="00370F13" w:rsidP="00902B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num w:numId="1" w16cid:durableId="891386822">
    <w:abstractNumId w:val="0"/>
  </w:num>
  <w:num w:numId="2" w16cid:durableId="1697466250">
    <w:abstractNumId w:val="0"/>
  </w:num>
  <w:num w:numId="3" w16cid:durableId="37319050">
    <w:abstractNumId w:val="0"/>
  </w:num>
  <w:num w:numId="4" w16cid:durableId="363479326">
    <w:abstractNumId w:val="0"/>
  </w:num>
  <w:num w:numId="5" w16cid:durableId="316110790">
    <w:abstractNumId w:val="0"/>
  </w:num>
  <w:num w:numId="6" w16cid:durableId="1555196960">
    <w:abstractNumId w:val="0"/>
  </w:num>
  <w:num w:numId="7" w16cid:durableId="207307554">
    <w:abstractNumId w:val="0"/>
  </w:num>
  <w:num w:numId="8" w16cid:durableId="57948997">
    <w:abstractNumId w:val="0"/>
  </w:num>
  <w:num w:numId="9" w16cid:durableId="784353014">
    <w:abstractNumId w:val="0"/>
  </w:num>
  <w:num w:numId="10" w16cid:durableId="597369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noPunctuationKerning/>
  <w:characterSpacingControl w:val="doNotCompress"/>
  <w:hdrShapeDefaults>
    <o:shapedefaults v:ext="edit" spidmax="205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B54"/>
    <w:rsid w:val="00023C41"/>
    <w:rsid w:val="000322E9"/>
    <w:rsid w:val="000C14CC"/>
    <w:rsid w:val="000E271C"/>
    <w:rsid w:val="000F55B9"/>
    <w:rsid w:val="001272E7"/>
    <w:rsid w:val="00136911"/>
    <w:rsid w:val="001516BF"/>
    <w:rsid w:val="00172633"/>
    <w:rsid w:val="001A4F23"/>
    <w:rsid w:val="001B4461"/>
    <w:rsid w:val="00205779"/>
    <w:rsid w:val="00221A1C"/>
    <w:rsid w:val="00227D9E"/>
    <w:rsid w:val="00274497"/>
    <w:rsid w:val="002778F3"/>
    <w:rsid w:val="00286FB9"/>
    <w:rsid w:val="00287856"/>
    <w:rsid w:val="00291F7F"/>
    <w:rsid w:val="002D19B8"/>
    <w:rsid w:val="002F59A4"/>
    <w:rsid w:val="00304875"/>
    <w:rsid w:val="00324B8F"/>
    <w:rsid w:val="00343C20"/>
    <w:rsid w:val="00354D00"/>
    <w:rsid w:val="00365B6E"/>
    <w:rsid w:val="00370F13"/>
    <w:rsid w:val="003C638F"/>
    <w:rsid w:val="003D2042"/>
    <w:rsid w:val="00441FC9"/>
    <w:rsid w:val="0045324A"/>
    <w:rsid w:val="004A0B56"/>
    <w:rsid w:val="004B2893"/>
    <w:rsid w:val="004C1CE7"/>
    <w:rsid w:val="00542F56"/>
    <w:rsid w:val="00571231"/>
    <w:rsid w:val="00576CC8"/>
    <w:rsid w:val="005D2E8C"/>
    <w:rsid w:val="005D430B"/>
    <w:rsid w:val="006156EF"/>
    <w:rsid w:val="00624EBB"/>
    <w:rsid w:val="00626E6A"/>
    <w:rsid w:val="00671544"/>
    <w:rsid w:val="006B70E7"/>
    <w:rsid w:val="006C1C08"/>
    <w:rsid w:val="0070211B"/>
    <w:rsid w:val="00705F5F"/>
    <w:rsid w:val="007409B4"/>
    <w:rsid w:val="00757132"/>
    <w:rsid w:val="007579A5"/>
    <w:rsid w:val="0076032D"/>
    <w:rsid w:val="00761DA1"/>
    <w:rsid w:val="007662E3"/>
    <w:rsid w:val="0079310F"/>
    <w:rsid w:val="007E121F"/>
    <w:rsid w:val="00807592"/>
    <w:rsid w:val="00821F9E"/>
    <w:rsid w:val="00860779"/>
    <w:rsid w:val="0087337F"/>
    <w:rsid w:val="008A3E31"/>
    <w:rsid w:val="008A427C"/>
    <w:rsid w:val="008C0902"/>
    <w:rsid w:val="008D0A21"/>
    <w:rsid w:val="008E7F3B"/>
    <w:rsid w:val="00902B54"/>
    <w:rsid w:val="009067EE"/>
    <w:rsid w:val="00924FEC"/>
    <w:rsid w:val="00944F42"/>
    <w:rsid w:val="00963B4D"/>
    <w:rsid w:val="009917E7"/>
    <w:rsid w:val="009A3EE0"/>
    <w:rsid w:val="009C7F60"/>
    <w:rsid w:val="009D0058"/>
    <w:rsid w:val="00A0554C"/>
    <w:rsid w:val="00A566B6"/>
    <w:rsid w:val="00A90EFC"/>
    <w:rsid w:val="00AE055F"/>
    <w:rsid w:val="00B24B7F"/>
    <w:rsid w:val="00B83280"/>
    <w:rsid w:val="00B969C7"/>
    <w:rsid w:val="00BD399F"/>
    <w:rsid w:val="00BE39D1"/>
    <w:rsid w:val="00C112FE"/>
    <w:rsid w:val="00C41755"/>
    <w:rsid w:val="00C90454"/>
    <w:rsid w:val="00C97E2F"/>
    <w:rsid w:val="00CE6A87"/>
    <w:rsid w:val="00D238E9"/>
    <w:rsid w:val="00D35950"/>
    <w:rsid w:val="00D73660"/>
    <w:rsid w:val="00D97A8C"/>
    <w:rsid w:val="00DD133B"/>
    <w:rsid w:val="00DE2D48"/>
    <w:rsid w:val="00DF264E"/>
    <w:rsid w:val="00E07774"/>
    <w:rsid w:val="00E151B5"/>
    <w:rsid w:val="00E62940"/>
    <w:rsid w:val="00E652E7"/>
    <w:rsid w:val="00E9003D"/>
    <w:rsid w:val="00ED4AC2"/>
    <w:rsid w:val="00EE03F3"/>
    <w:rsid w:val="00F115B4"/>
    <w:rsid w:val="00F24BB5"/>
    <w:rsid w:val="00F70B98"/>
    <w:rsid w:val="00F71067"/>
    <w:rsid w:val="00FB0A66"/>
    <w:rsid w:val="00FC615B"/>
    <w:rsid w:val="00FF2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/>
    <o:shapelayout v:ext="edit">
      <o:idmap v:ext="edit" data="2"/>
    </o:shapelayout>
  </w:shapeDefaults>
  <w:decimalSymbol w:val="."/>
  <w:listSeparator w:val=";"/>
  <w14:docId w14:val="44544CFD"/>
  <w15:docId w15:val="{D7EB1B62-F957-4D4C-8284-4A54EACCCC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516BF"/>
    <w:rPr>
      <w:sz w:val="24"/>
      <w:szCs w:val="24"/>
      <w:lang w:val="es-PA" w:eastAsia="es-PA"/>
    </w:rPr>
  </w:style>
  <w:style w:type="paragraph" w:styleId="Ttulo1">
    <w:name w:val="heading 1"/>
    <w:basedOn w:val="Normal"/>
    <w:next w:val="Normal"/>
    <w:link w:val="Ttulo1Car"/>
    <w:uiPriority w:val="9"/>
    <w:qFormat/>
    <w:rsid w:val="001516BF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516BF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516BF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6BF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6BF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6BF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6BF"/>
    <w:pPr>
      <w:spacing w:before="240" w:after="60"/>
      <w:outlineLvl w:val="6"/>
    </w:p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6BF"/>
    <w:pPr>
      <w:spacing w:before="240" w:after="60"/>
      <w:outlineLvl w:val="7"/>
    </w:pPr>
    <w:rPr>
      <w:i/>
      <w:iCs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6BF"/>
    <w:pPr>
      <w:spacing w:before="240" w:after="60"/>
      <w:outlineLvl w:val="8"/>
    </w:pPr>
    <w:rPr>
      <w:rFonts w:ascii="Cambria" w:hAnsi="Cambria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extoindependienteCar">
    <w:name w:val="Texto independiente Car"/>
    <w:link w:val="Textoindependiente"/>
  </w:style>
  <w:style w:type="paragraph" w:styleId="Textoindependiente">
    <w:name w:val="Body Text"/>
    <w:basedOn w:val="Normal"/>
    <w:link w:val="TextoindependienteCar"/>
    <w:rPr>
      <w:sz w:val="19"/>
      <w:szCs w:val="19"/>
    </w:rPr>
  </w:style>
  <w:style w:type="paragraph" w:styleId="Textoindependiente2">
    <w:name w:val="Body Text 2"/>
    <w:basedOn w:val="Normal"/>
    <w:pPr>
      <w:tabs>
        <w:tab w:val="left" w:pos="1143"/>
        <w:tab w:val="left" w:pos="3600"/>
        <w:tab w:val="left" w:pos="7200"/>
      </w:tabs>
    </w:pPr>
    <w:rPr>
      <w:i/>
      <w:sz w:val="16"/>
      <w:szCs w:val="16"/>
    </w:rPr>
  </w:style>
  <w:style w:type="paragraph" w:styleId="Textoindependiente3">
    <w:name w:val="Body Text 3"/>
    <w:basedOn w:val="Normal"/>
    <w:pPr>
      <w:jc w:val="center"/>
    </w:pPr>
    <w:rPr>
      <w:sz w:val="16"/>
      <w:szCs w:val="16"/>
    </w:rPr>
  </w:style>
  <w:style w:type="paragraph" w:customStyle="1" w:styleId="Casillasdeverificacin">
    <w:name w:val="Casillas de verificación"/>
    <w:basedOn w:val="Textoindependiente"/>
    <w:pPr>
      <w:jc w:val="center"/>
    </w:pPr>
    <w:rPr>
      <w:lang w:bidi="en-US"/>
    </w:rPr>
  </w:style>
  <w:style w:type="paragraph" w:customStyle="1" w:styleId="Casilladeverificacin">
    <w:name w:val="Casilla de verificación"/>
    <w:basedOn w:val="Normal"/>
    <w:next w:val="Normal"/>
    <w:pPr>
      <w:jc w:val="center"/>
    </w:pPr>
    <w:rPr>
      <w:sz w:val="19"/>
      <w:szCs w:val="19"/>
      <w:lang w:bidi="en-US"/>
    </w:rPr>
  </w:style>
  <w:style w:type="character" w:customStyle="1" w:styleId="FieldTextChar">
    <w:name w:val="Field Text Char"/>
    <w:link w:val="Textodecampo"/>
    <w:semiHidden/>
  </w:style>
  <w:style w:type="paragraph" w:customStyle="1" w:styleId="Textodecampo">
    <w:name w:val="Texto de campo"/>
    <w:basedOn w:val="Textoindependiente"/>
    <w:next w:val="Normal"/>
    <w:link w:val="FieldTextChar"/>
    <w:rPr>
      <w:b/>
      <w:lang w:bidi="en-US"/>
    </w:rPr>
  </w:style>
  <w:style w:type="paragraph" w:customStyle="1" w:styleId="Textoprincipal4">
    <w:name w:val="Texto principal 4"/>
    <w:basedOn w:val="Normal"/>
    <w:next w:val="Normal"/>
    <w:pPr>
      <w:spacing w:after="120"/>
    </w:pPr>
    <w:rPr>
      <w:i/>
      <w:sz w:val="20"/>
      <w:szCs w:val="20"/>
      <w:lang w:bidi="en-US"/>
    </w:rPr>
  </w:style>
  <w:style w:type="character" w:customStyle="1" w:styleId="Carcterdeltextoprincipal">
    <w:name w:val="Carácter del texto principal"/>
    <w:rPr>
      <w:rFonts w:ascii="Arial" w:hAnsi="Arial" w:cs="Arial" w:hint="default"/>
      <w:sz w:val="19"/>
      <w:szCs w:val="19"/>
      <w:lang w:val="en-US" w:eastAsia="en-US" w:bidi="en-US"/>
    </w:rPr>
  </w:style>
  <w:style w:type="paragraph" w:customStyle="1" w:styleId="FieldText">
    <w:name w:val="Field Text"/>
    <w:link w:val="Grficodetextodecampo"/>
    <w:semiHidden/>
    <w:rPr>
      <w:sz w:val="22"/>
      <w:szCs w:val="22"/>
    </w:rPr>
  </w:style>
  <w:style w:type="character" w:customStyle="1" w:styleId="Grficodetextodecampo">
    <w:name w:val="Gráfico de texto de campo"/>
    <w:link w:val="FieldText"/>
    <w:rPr>
      <w:rFonts w:ascii="Arial" w:hAnsi="Arial" w:cs="Arial" w:hint="default"/>
      <w:b/>
      <w:bCs w:val="0"/>
      <w:sz w:val="19"/>
      <w:szCs w:val="19"/>
      <w:lang w:val="en-US" w:eastAsia="en-US" w:bidi="en-US"/>
    </w:rPr>
  </w:style>
  <w:style w:type="table" w:customStyle="1" w:styleId="Tablanormal1">
    <w:name w:val="Tabla normal1"/>
    <w:semiHidden/>
    <w:rPr>
      <w:sz w:val="22"/>
      <w:szCs w:val="22"/>
      <w:lang w:bidi="en-US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deglobo">
    <w:name w:val="Balloon Text"/>
    <w:basedOn w:val="Normal"/>
    <w:semiHidden/>
    <w:rsid w:val="009C7F60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rsid w:val="00D238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link w:val="Ttulo1"/>
    <w:uiPriority w:val="9"/>
    <w:rsid w:val="001516BF"/>
    <w:rPr>
      <w:rFonts w:ascii="Cambria" w:eastAsia="Times New Roman" w:hAnsi="Cambria"/>
      <w:b/>
      <w:bCs/>
      <w:kern w:val="32"/>
      <w:sz w:val="32"/>
      <w:szCs w:val="32"/>
    </w:rPr>
  </w:style>
  <w:style w:type="character" w:customStyle="1" w:styleId="Ttulo2Car">
    <w:name w:val="Título 2 Car"/>
    <w:link w:val="Ttulo2"/>
    <w:uiPriority w:val="9"/>
    <w:rsid w:val="001516BF"/>
    <w:rPr>
      <w:rFonts w:ascii="Cambria" w:eastAsia="Times New Roman" w:hAnsi="Cambria"/>
      <w:b/>
      <w:bCs/>
      <w:i/>
      <w:iCs/>
      <w:sz w:val="28"/>
      <w:szCs w:val="28"/>
    </w:rPr>
  </w:style>
  <w:style w:type="character" w:customStyle="1" w:styleId="Ttulo3Car">
    <w:name w:val="Título 3 Car"/>
    <w:link w:val="Ttulo3"/>
    <w:uiPriority w:val="9"/>
    <w:rsid w:val="001516BF"/>
    <w:rPr>
      <w:rFonts w:ascii="Cambria" w:eastAsia="Times New Roman" w:hAnsi="Cambria"/>
      <w:b/>
      <w:bCs/>
      <w:sz w:val="26"/>
      <w:szCs w:val="26"/>
    </w:rPr>
  </w:style>
  <w:style w:type="character" w:customStyle="1" w:styleId="Ttulo4Car">
    <w:name w:val="Título 4 Car"/>
    <w:link w:val="Ttulo4"/>
    <w:uiPriority w:val="9"/>
    <w:semiHidden/>
    <w:rsid w:val="001516BF"/>
    <w:rPr>
      <w:b/>
      <w:bCs/>
      <w:sz w:val="28"/>
      <w:szCs w:val="28"/>
    </w:rPr>
  </w:style>
  <w:style w:type="character" w:customStyle="1" w:styleId="Ttulo5Car">
    <w:name w:val="Título 5 Car"/>
    <w:link w:val="Ttulo5"/>
    <w:uiPriority w:val="9"/>
    <w:semiHidden/>
    <w:rsid w:val="001516BF"/>
    <w:rPr>
      <w:b/>
      <w:bCs/>
      <w:i/>
      <w:iCs/>
      <w:sz w:val="26"/>
      <w:szCs w:val="26"/>
    </w:rPr>
  </w:style>
  <w:style w:type="character" w:customStyle="1" w:styleId="Ttulo6Car">
    <w:name w:val="Título 6 Car"/>
    <w:link w:val="Ttulo6"/>
    <w:uiPriority w:val="9"/>
    <w:semiHidden/>
    <w:rsid w:val="001516BF"/>
    <w:rPr>
      <w:b/>
      <w:bCs/>
    </w:rPr>
  </w:style>
  <w:style w:type="character" w:customStyle="1" w:styleId="Ttulo7Car">
    <w:name w:val="Título 7 Car"/>
    <w:link w:val="Ttulo7"/>
    <w:uiPriority w:val="9"/>
    <w:semiHidden/>
    <w:rsid w:val="001516BF"/>
    <w:rPr>
      <w:sz w:val="24"/>
      <w:szCs w:val="24"/>
    </w:rPr>
  </w:style>
  <w:style w:type="character" w:customStyle="1" w:styleId="Ttulo8Car">
    <w:name w:val="Título 8 Car"/>
    <w:link w:val="Ttulo8"/>
    <w:uiPriority w:val="9"/>
    <w:semiHidden/>
    <w:rsid w:val="001516BF"/>
    <w:rPr>
      <w:i/>
      <w:iCs/>
      <w:sz w:val="24"/>
      <w:szCs w:val="24"/>
    </w:rPr>
  </w:style>
  <w:style w:type="character" w:customStyle="1" w:styleId="Ttulo9Car">
    <w:name w:val="Título 9 Car"/>
    <w:link w:val="Ttulo9"/>
    <w:uiPriority w:val="9"/>
    <w:semiHidden/>
    <w:rsid w:val="001516BF"/>
    <w:rPr>
      <w:rFonts w:ascii="Cambria" w:eastAsia="Times New Roman" w:hAnsi="Cambria"/>
    </w:rPr>
  </w:style>
  <w:style w:type="paragraph" w:styleId="Descripcin">
    <w:name w:val="caption"/>
    <w:basedOn w:val="Normal"/>
    <w:next w:val="Normal"/>
    <w:uiPriority w:val="35"/>
    <w:semiHidden/>
    <w:unhideWhenUsed/>
    <w:rsid w:val="001516BF"/>
    <w:pPr>
      <w:spacing w:after="200"/>
    </w:pPr>
    <w:rPr>
      <w:i/>
      <w:iCs/>
      <w:color w:val="44546A"/>
      <w:sz w:val="18"/>
      <w:szCs w:val="18"/>
    </w:rPr>
  </w:style>
  <w:style w:type="paragraph" w:styleId="Ttulo">
    <w:name w:val="Title"/>
    <w:basedOn w:val="Normal"/>
    <w:next w:val="Normal"/>
    <w:link w:val="TtuloCar"/>
    <w:uiPriority w:val="10"/>
    <w:qFormat/>
    <w:rsid w:val="001516BF"/>
    <w:pPr>
      <w:spacing w:before="240" w:after="60"/>
      <w:jc w:val="center"/>
      <w:outlineLvl w:val="0"/>
    </w:pPr>
    <w:rPr>
      <w:rFonts w:ascii="Cambria" w:hAnsi="Cambria"/>
      <w:b/>
      <w:bCs/>
      <w:kern w:val="28"/>
      <w:sz w:val="32"/>
      <w:szCs w:val="32"/>
    </w:rPr>
  </w:style>
  <w:style w:type="character" w:customStyle="1" w:styleId="TtuloCar">
    <w:name w:val="Título Car"/>
    <w:link w:val="Ttulo"/>
    <w:uiPriority w:val="10"/>
    <w:rsid w:val="001516BF"/>
    <w:rPr>
      <w:rFonts w:ascii="Cambria" w:eastAsia="Times New Roman" w:hAnsi="Cambria"/>
      <w:b/>
      <w:bCs/>
      <w:kern w:val="28"/>
      <w:sz w:val="32"/>
      <w:szCs w:val="32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6BF"/>
    <w:pPr>
      <w:spacing w:after="60"/>
      <w:jc w:val="center"/>
      <w:outlineLvl w:val="1"/>
    </w:pPr>
    <w:rPr>
      <w:rFonts w:ascii="Cambria" w:hAnsi="Cambria"/>
    </w:rPr>
  </w:style>
  <w:style w:type="character" w:customStyle="1" w:styleId="SubttuloCar">
    <w:name w:val="Subtítulo Car"/>
    <w:link w:val="Subttulo"/>
    <w:uiPriority w:val="11"/>
    <w:rsid w:val="001516BF"/>
    <w:rPr>
      <w:rFonts w:ascii="Cambria" w:eastAsia="Times New Roman" w:hAnsi="Cambria"/>
      <w:sz w:val="24"/>
      <w:szCs w:val="24"/>
    </w:rPr>
  </w:style>
  <w:style w:type="character" w:styleId="Textoennegrita">
    <w:name w:val="Strong"/>
    <w:uiPriority w:val="22"/>
    <w:qFormat/>
    <w:rsid w:val="001516BF"/>
    <w:rPr>
      <w:b/>
      <w:bCs/>
    </w:rPr>
  </w:style>
  <w:style w:type="character" w:styleId="nfasis">
    <w:name w:val="Emphasis"/>
    <w:uiPriority w:val="20"/>
    <w:qFormat/>
    <w:rsid w:val="001516BF"/>
    <w:rPr>
      <w:rFonts w:ascii="Calibri" w:hAnsi="Calibri"/>
      <w:b/>
      <w:i/>
      <w:iCs/>
    </w:rPr>
  </w:style>
  <w:style w:type="paragraph" w:styleId="Sinespaciado">
    <w:name w:val="No Spacing"/>
    <w:basedOn w:val="Normal"/>
    <w:uiPriority w:val="1"/>
    <w:qFormat/>
    <w:rsid w:val="001516BF"/>
    <w:rPr>
      <w:szCs w:val="32"/>
    </w:rPr>
  </w:style>
  <w:style w:type="paragraph" w:styleId="Cita">
    <w:name w:val="Quote"/>
    <w:basedOn w:val="Normal"/>
    <w:next w:val="Normal"/>
    <w:link w:val="CitaCar"/>
    <w:uiPriority w:val="29"/>
    <w:qFormat/>
    <w:rsid w:val="001516BF"/>
    <w:rPr>
      <w:i/>
    </w:rPr>
  </w:style>
  <w:style w:type="character" w:customStyle="1" w:styleId="CitaCar">
    <w:name w:val="Cita Car"/>
    <w:link w:val="Cita"/>
    <w:uiPriority w:val="29"/>
    <w:rsid w:val="001516BF"/>
    <w:rPr>
      <w:i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6BF"/>
    <w:pPr>
      <w:ind w:left="720" w:right="720"/>
    </w:pPr>
    <w:rPr>
      <w:b/>
      <w:i/>
      <w:szCs w:val="22"/>
    </w:rPr>
  </w:style>
  <w:style w:type="character" w:customStyle="1" w:styleId="CitadestacadaCar">
    <w:name w:val="Cita destacada Car"/>
    <w:link w:val="Citadestacada"/>
    <w:uiPriority w:val="30"/>
    <w:rsid w:val="001516BF"/>
    <w:rPr>
      <w:b/>
      <w:i/>
      <w:sz w:val="24"/>
    </w:rPr>
  </w:style>
  <w:style w:type="character" w:styleId="nfasissutil">
    <w:name w:val="Subtle Emphasis"/>
    <w:uiPriority w:val="19"/>
    <w:qFormat/>
    <w:rsid w:val="001516BF"/>
    <w:rPr>
      <w:i/>
      <w:color w:val="5A5A5A"/>
    </w:rPr>
  </w:style>
  <w:style w:type="character" w:styleId="nfasisintenso">
    <w:name w:val="Intense Emphasis"/>
    <w:uiPriority w:val="21"/>
    <w:qFormat/>
    <w:rsid w:val="001516BF"/>
    <w:rPr>
      <w:b/>
      <w:i/>
      <w:sz w:val="24"/>
      <w:szCs w:val="24"/>
      <w:u w:val="single"/>
    </w:rPr>
  </w:style>
  <w:style w:type="character" w:styleId="Referenciasutil">
    <w:name w:val="Subtle Reference"/>
    <w:uiPriority w:val="31"/>
    <w:qFormat/>
    <w:rsid w:val="001516BF"/>
    <w:rPr>
      <w:sz w:val="24"/>
      <w:szCs w:val="24"/>
      <w:u w:val="single"/>
    </w:rPr>
  </w:style>
  <w:style w:type="character" w:styleId="Referenciaintensa">
    <w:name w:val="Intense Reference"/>
    <w:uiPriority w:val="32"/>
    <w:qFormat/>
    <w:rsid w:val="001516BF"/>
    <w:rPr>
      <w:b/>
      <w:sz w:val="24"/>
      <w:u w:val="single"/>
    </w:rPr>
  </w:style>
  <w:style w:type="character" w:styleId="Ttulodellibro">
    <w:name w:val="Book Title"/>
    <w:uiPriority w:val="33"/>
    <w:qFormat/>
    <w:rsid w:val="001516BF"/>
    <w:rPr>
      <w:rFonts w:ascii="Cambria" w:eastAsia="Times New Roman" w:hAnsi="Cambria"/>
      <w:b/>
      <w:i/>
      <w:sz w:val="24"/>
      <w:szCs w:val="24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1516BF"/>
    <w:pPr>
      <w:outlineLvl w:val="9"/>
    </w:pPr>
  </w:style>
  <w:style w:type="paragraph" w:styleId="Prrafodelista">
    <w:name w:val="List Paragraph"/>
    <w:basedOn w:val="Normal"/>
    <w:uiPriority w:val="34"/>
    <w:qFormat/>
    <w:rsid w:val="001516BF"/>
    <w:pPr>
      <w:ind w:left="720"/>
      <w:contextualSpacing/>
    </w:pPr>
  </w:style>
  <w:style w:type="paragraph" w:styleId="Encabezado">
    <w:name w:val="header"/>
    <w:basedOn w:val="Normal"/>
    <w:link w:val="EncabezadoCar"/>
    <w:unhideWhenUsed/>
    <w:rsid w:val="003C638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rsid w:val="003C638F"/>
    <w:rPr>
      <w:sz w:val="24"/>
      <w:szCs w:val="24"/>
    </w:rPr>
  </w:style>
  <w:style w:type="paragraph" w:styleId="Piedepgina">
    <w:name w:val="footer"/>
    <w:basedOn w:val="Normal"/>
    <w:link w:val="PiedepginaCar"/>
    <w:unhideWhenUsed/>
    <w:rsid w:val="003C638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rsid w:val="003C63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627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emf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vila\AppData\Roaming\Microsoft\Templates\Solicitud%20de%20aprobaci&#243;n%20para%20ser%20contratado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3905FBC242A334CA86BFA37D40C964B" ma:contentTypeVersion="12" ma:contentTypeDescription="Create a new document." ma:contentTypeScope="" ma:versionID="3a08aecb30f27515fa9f45e087ed58f3">
  <xsd:schema xmlns:xsd="http://www.w3.org/2001/XMLSchema" xmlns:xs="http://www.w3.org/2001/XMLSchema" xmlns:p="http://schemas.microsoft.com/office/2006/metadata/properties" xmlns:ns1="http://schemas.microsoft.com/sharepoint/v3" xmlns:ns2="8da37ce1-909d-4a27-9a1c-1c45534c7464" xmlns:ns3="b541a502-f396-4213-8c16-a629c94f8398" targetNamespace="http://schemas.microsoft.com/office/2006/metadata/properties" ma:root="true" ma:fieldsID="62b87de7f30e6804938b1b7a2e95dfe9" ns1:_="" ns2:_="" ns3:_="">
    <xsd:import namespace="http://schemas.microsoft.com/sharepoint/v3"/>
    <xsd:import namespace="8da37ce1-909d-4a27-9a1c-1c45534c7464"/>
    <xsd:import namespace="b541a502-f396-4213-8c16-a629c94f839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8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9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a37ce1-909d-4a27-9a1c-1c45534c74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41a502-f396-4213-8c16-a629c94f8398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C984DF2-3D53-497D-A202-8891024601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CE055F9-4BA6-4E0B-9B67-83ECB050BFB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738C2BE8-C532-443D-B656-0D106917B9C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8da37ce1-909d-4a27-9a1c-1c45534c7464"/>
    <ds:schemaRef ds:uri="b541a502-f396-4213-8c16-a629c94f839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Solicitud de aprobación para ser contratado.dotx</Template>
  <TotalTime>3</TotalTime>
  <Pages>1</Pages>
  <Words>136</Words>
  <Characters>922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Microsoft Corporation</Company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Jorge Alberto Avila Castro</dc:creator>
  <cp:keywords/>
  <dc:description/>
  <cp:lastModifiedBy>Jorge E. Batista Arauz</cp:lastModifiedBy>
  <cp:revision>5</cp:revision>
  <cp:lastPrinted>2002-03-04T17:04:00Z</cp:lastPrinted>
  <dcterms:created xsi:type="dcterms:W3CDTF">2022-05-27T21:20:00Z</dcterms:created>
  <dcterms:modified xsi:type="dcterms:W3CDTF">2022-05-30T21:06:00Z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TemplateID">
    <vt:lpwstr>TC060888523082</vt:lpwstr>
  </property>
  <property fmtid="{D5CDD505-2E9C-101B-9397-08002B2CF9AE}" pid="3" name="InternalTags">
    <vt:lpwstr/>
  </property>
  <property fmtid="{D5CDD505-2E9C-101B-9397-08002B2CF9AE}" pid="4" name="ContentTypeId">
    <vt:lpwstr>0x010100D3905FBC242A334CA86BFA37D40C964B</vt:lpwstr>
  </property>
  <property fmtid="{D5CDD505-2E9C-101B-9397-08002B2CF9AE}" pid="5" name="FeatureTags">
    <vt:lpwstr/>
  </property>
  <property fmtid="{D5CDD505-2E9C-101B-9397-08002B2CF9AE}" pid="6" name="LocalizationTags">
    <vt:lpwstr/>
  </property>
  <property fmtid="{D5CDD505-2E9C-101B-9397-08002B2CF9AE}" pid="7" name="ScenarioTags">
    <vt:lpwstr/>
  </property>
  <property fmtid="{D5CDD505-2E9C-101B-9397-08002B2CF9AE}" pid="8" name="CampaignTags">
    <vt:lpwstr/>
  </property>
  <property fmtid="{D5CDD505-2E9C-101B-9397-08002B2CF9AE}" pid="9" name="Order">
    <vt:r8>14063700</vt:r8>
  </property>
  <property fmtid="{D5CDD505-2E9C-101B-9397-08002B2CF9AE}" pid="10" name="HiddenCategoryTags">
    <vt:lpwstr/>
  </property>
  <property fmtid="{D5CDD505-2E9C-101B-9397-08002B2CF9AE}" pid="11" name="ImageGenStatus">
    <vt:i4>0</vt:i4>
  </property>
  <property fmtid="{D5CDD505-2E9C-101B-9397-08002B2CF9AE}" pid="12" name="CategoryTags">
    <vt:lpwstr/>
  </property>
  <property fmtid="{D5CDD505-2E9C-101B-9397-08002B2CF9AE}" pid="13" name="Applications">
    <vt:lpwstr/>
  </property>
  <property fmtid="{D5CDD505-2E9C-101B-9397-08002B2CF9AE}" pid="14" name="LocMarketGroupTiers">
    <vt:lpwstr>,t:Tier 1,t:Tier 2,t:Tier 3,</vt:lpwstr>
  </property>
</Properties>
</file>