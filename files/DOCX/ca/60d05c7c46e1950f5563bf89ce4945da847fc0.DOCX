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6B3BFD">
      <w:pPr>
        <w:pStyle w:val="Ttulo"/>
        <w:jc w:val="left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2.85pt;margin-top:24.85pt;width:138.95pt;height:55.15pt;z-index:2516582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margin-left:248.5pt;margin-top:24.85pt;width:316.35pt;height:40.9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2064"/>
        <w:gridCol w:w="3287"/>
        <w:gridCol w:w="3163"/>
      </w:tblGrid>
      <w:tr w:rsidR="00D238E9" w:rsidRPr="00A90EFC" w14:paraId="662BAF5F" w14:textId="77777777" w:rsidTr="002057D0">
        <w:trPr>
          <w:trHeight w:val="220"/>
        </w:trPr>
        <w:tc>
          <w:tcPr>
            <w:tcW w:w="9847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34F3ADC6" w14:textId="461DD8CE" w:rsidR="00D238E9" w:rsidRPr="005B7FD0" w:rsidRDefault="007409B4" w:rsidP="00924FEC">
            <w:pPr>
              <w:rPr>
                <w:color w:val="244061"/>
                <w:sz w:val="22"/>
                <w:szCs w:val="22"/>
                <w:lang w:val="es-ES"/>
              </w:rPr>
            </w:pPr>
            <w:proofErr w:type="spellStart"/>
            <w:r w:rsidRPr="005B7FD0">
              <w:rPr>
                <w:color w:val="244061"/>
                <w:sz w:val="22"/>
                <w:szCs w:val="22"/>
                <w:lang w:val="es-ES"/>
              </w:rPr>
              <w:t>N°</w:t>
            </w:r>
            <w:proofErr w:type="spellEnd"/>
            <w:r w:rsidRPr="005B7FD0">
              <w:rPr>
                <w:color w:val="244061"/>
                <w:sz w:val="22"/>
                <w:szCs w:val="22"/>
                <w:lang w:val="es-ES"/>
              </w:rPr>
              <w:t xml:space="preserve"> Solicitud</w:t>
            </w:r>
            <w:r w:rsidR="00E62940" w:rsidRPr="005B7FD0">
              <w:rPr>
                <w:color w:val="244061"/>
                <w:sz w:val="22"/>
                <w:szCs w:val="22"/>
                <w:lang w:val="es-ES"/>
              </w:rPr>
              <w:t>:</w:t>
            </w:r>
          </w:p>
        </w:tc>
        <w:tc>
          <w:tcPr>
            <w:tcW w:w="2064" w:type="dxa"/>
            <w:shd w:val="clear" w:color="auto" w:fill="auto"/>
          </w:tcPr>
          <w:p w14:paraId="035E4BBE" w14:textId="72BC72F7" w:rsidR="00D238E9" w:rsidRPr="005B7FD0" w:rsidRDefault="00274497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#</w:t>
            </w:r>
            <w:r w:rsidR="005D430B" w:rsidRPr="005B7FD0">
              <w:rPr>
                <w:sz w:val="22"/>
                <w:szCs w:val="22"/>
                <w:lang w:val="es-ES"/>
              </w:rPr>
              <w:t xml:space="preserve"> </w:t>
            </w:r>
            <w:r w:rsidR="00463DB6" w:rsidRPr="005B7FD0">
              <w:rPr>
                <w:sz w:val="22"/>
                <w:szCs w:val="22"/>
                <w:lang w:val="es-ES"/>
              </w:rPr>
              <w:t>3</w:t>
            </w:r>
          </w:p>
        </w:tc>
        <w:tc>
          <w:tcPr>
            <w:tcW w:w="3287" w:type="dxa"/>
            <w:shd w:val="clear" w:color="auto" w:fill="auto"/>
          </w:tcPr>
          <w:p w14:paraId="538C5E16" w14:textId="3A6020AC" w:rsidR="00D238E9" w:rsidRPr="005B7FD0" w:rsidRDefault="00E62940" w:rsidP="001A4F23">
            <w:pPr>
              <w:jc w:val="right"/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Fecha:</w:t>
            </w:r>
            <w:r w:rsidR="005D430B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3163" w:type="dxa"/>
            <w:shd w:val="clear" w:color="auto" w:fill="auto"/>
          </w:tcPr>
          <w:p w14:paraId="4B025652" w14:textId="6E199C03" w:rsidR="00D238E9" w:rsidRPr="005B7FD0" w:rsidRDefault="00463DB6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10</w:t>
            </w:r>
            <w:r w:rsidR="00A722A0" w:rsidRPr="005B7FD0">
              <w:rPr>
                <w:sz w:val="22"/>
                <w:szCs w:val="22"/>
                <w:lang w:val="es-ES"/>
              </w:rPr>
              <w:t>/0</w:t>
            </w:r>
            <w:r w:rsidR="00A74488">
              <w:rPr>
                <w:sz w:val="22"/>
                <w:szCs w:val="22"/>
                <w:lang w:val="es-ES"/>
              </w:rPr>
              <w:t>3</w:t>
            </w:r>
            <w:r w:rsidR="00A722A0" w:rsidRPr="005B7FD0">
              <w:rPr>
                <w:sz w:val="22"/>
                <w:szCs w:val="22"/>
                <w:lang w:val="es-ES"/>
              </w:rPr>
              <w:t>/2022</w:t>
            </w:r>
          </w:p>
        </w:tc>
      </w:tr>
      <w:tr w:rsidR="000322E9" w:rsidRPr="00A90EFC" w14:paraId="37F7D7FE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0DD1A837" w14:textId="1FA1A794" w:rsidR="000322E9" w:rsidRPr="005B7FD0" w:rsidRDefault="000322E9" w:rsidP="00924FEC">
            <w:pPr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Solicitante:</w:t>
            </w:r>
          </w:p>
        </w:tc>
        <w:tc>
          <w:tcPr>
            <w:tcW w:w="2064" w:type="dxa"/>
            <w:shd w:val="clear" w:color="auto" w:fill="auto"/>
          </w:tcPr>
          <w:p w14:paraId="3F2F072B" w14:textId="2B1905A9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Jorge Batista</w:t>
            </w:r>
          </w:p>
        </w:tc>
        <w:tc>
          <w:tcPr>
            <w:tcW w:w="6450" w:type="dxa"/>
            <w:gridSpan w:val="2"/>
            <w:shd w:val="clear" w:color="auto" w:fill="auto"/>
          </w:tcPr>
          <w:p w14:paraId="5B827CBA" w14:textId="225DB606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Proyecto:</w:t>
            </w:r>
            <w:r w:rsidR="00291F7F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  <w:r w:rsidR="00A74488">
              <w:rPr>
                <w:color w:val="244061"/>
                <w:sz w:val="22"/>
                <w:szCs w:val="22"/>
                <w:lang w:val="es-ES"/>
              </w:rPr>
              <w:t>Replicación Azure</w:t>
            </w:r>
          </w:p>
        </w:tc>
      </w:tr>
    </w:tbl>
    <w:p w14:paraId="13571EBD" w14:textId="1EFCEFD2" w:rsidR="004B2893" w:rsidRDefault="004B2893" w:rsidP="00924FEC">
      <w:pPr>
        <w:rPr>
          <w:lang w:val="es-ES"/>
        </w:rPr>
      </w:pPr>
    </w:p>
    <w:tbl>
      <w:tblPr>
        <w:tblW w:w="8807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525"/>
        <w:gridCol w:w="163"/>
      </w:tblGrid>
      <w:tr w:rsidR="00E82755" w:rsidRPr="00304875" w14:paraId="4E18FD19" w14:textId="77777777" w:rsidTr="00FE463C">
        <w:trPr>
          <w:gridAfter w:val="1"/>
          <w:wAfter w:w="163" w:type="dxa"/>
          <w:trHeight w:val="692"/>
        </w:trPr>
        <w:tc>
          <w:tcPr>
            <w:tcW w:w="864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757171"/>
            <w:noWrap/>
            <w:vAlign w:val="center"/>
            <w:hideMark/>
          </w:tcPr>
          <w:p w14:paraId="6C09C6B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  <w:t>REQUERIMIENTO</w:t>
            </w:r>
          </w:p>
        </w:tc>
      </w:tr>
      <w:tr w:rsidR="00E82755" w:rsidRPr="00304875" w14:paraId="62FB3F8B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27EED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19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</w:tr>
      <w:tr w:rsidR="00E82755" w:rsidRPr="00304875" w14:paraId="75BB821E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19D2C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8D7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4D985D4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7BC25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</w:t>
            </w: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uscripción</w:t>
            </w:r>
          </w:p>
        </w:tc>
        <w:tc>
          <w:tcPr>
            <w:tcW w:w="55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7DA7C5C" w14:textId="2AE190F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r w:rsidRPr="001A4F23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Microsoft Azure</w:t>
            </w:r>
          </w:p>
        </w:tc>
        <w:tc>
          <w:tcPr>
            <w:tcW w:w="163" w:type="dxa"/>
            <w:vAlign w:val="center"/>
            <w:hideMark/>
          </w:tcPr>
          <w:p w14:paraId="43E1B49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8E6F88A" w14:textId="77777777" w:rsidTr="00FE463C">
        <w:trPr>
          <w:trHeight w:val="300"/>
        </w:trPr>
        <w:tc>
          <w:tcPr>
            <w:tcW w:w="31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7EFFDB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Grupo de Recurso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CE53E4D" w14:textId="5B69A243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RG</w:t>
            </w:r>
            <w:r w:rsidR="00A74488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11</w:t>
            </w: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-</w:t>
            </w:r>
            <w:r w:rsidR="00A74488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REPLICACION</w:t>
            </w: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 (Crear Nuevo)</w:t>
            </w:r>
          </w:p>
        </w:tc>
        <w:tc>
          <w:tcPr>
            <w:tcW w:w="163" w:type="dxa"/>
            <w:vAlign w:val="center"/>
            <w:hideMark/>
          </w:tcPr>
          <w:p w14:paraId="0194149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6F3030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FD9A07F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AEF0FBA" w14:textId="62BF12F1" w:rsidR="00E82755" w:rsidRPr="00304875" w:rsidRDefault="00A74488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S11-100</w:t>
            </w:r>
            <w:r w:rsidR="00BC16D4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3" w:type="dxa"/>
            <w:vAlign w:val="center"/>
            <w:hideMark/>
          </w:tcPr>
          <w:p w14:paraId="603B1DC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3A377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3C847A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5710A1C" w14:textId="2017BC9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  <w:hideMark/>
          </w:tcPr>
          <w:p w14:paraId="0C9DC27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5379B3E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36E506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Contraseña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A0E8103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79783FE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E807221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14B60C9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VNET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3CCA888" w14:textId="58E69487" w:rsidR="00E82755" w:rsidRPr="00304875" w:rsidRDefault="00513671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proofErr w:type="spellStart"/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VNet</w:t>
            </w:r>
            <w:proofErr w:type="spellEnd"/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-BICSA-</w:t>
            </w:r>
            <w:proofErr w:type="spellStart"/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Produccion</w:t>
            </w:r>
            <w:proofErr w:type="spellEnd"/>
          </w:p>
        </w:tc>
        <w:tc>
          <w:tcPr>
            <w:tcW w:w="163" w:type="dxa"/>
            <w:vAlign w:val="center"/>
            <w:hideMark/>
          </w:tcPr>
          <w:p w14:paraId="2D6A350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0ADD9B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0A745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Subnet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133D4E" w14:textId="79C6BBE1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proofErr w:type="spellStart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Snet</w:t>
            </w:r>
            <w:proofErr w:type="spellEnd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-</w:t>
            </w:r>
            <w:r w:rsidR="006C0879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PRD</w:t>
            </w:r>
          </w:p>
        </w:tc>
        <w:tc>
          <w:tcPr>
            <w:tcW w:w="163" w:type="dxa"/>
            <w:vAlign w:val="center"/>
            <w:hideMark/>
          </w:tcPr>
          <w:p w14:paraId="7923B60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D91B6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DE4683D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pública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E7FB95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4F5F58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B1B5B8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5FE073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privada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D67313B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</w:t>
            </w:r>
          </w:p>
        </w:tc>
        <w:tc>
          <w:tcPr>
            <w:tcW w:w="163" w:type="dxa"/>
            <w:vAlign w:val="center"/>
            <w:hideMark/>
          </w:tcPr>
          <w:p w14:paraId="1AD86806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F74A49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392864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vCPUs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073756C0" w14:textId="292D58C8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 w:rsidR="00736C74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3" w:type="dxa"/>
            <w:vAlign w:val="center"/>
            <w:hideMark/>
          </w:tcPr>
          <w:p w14:paraId="7107B3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9BA3DC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8DB4F4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RAM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07D64DC" w14:textId="29729FD8" w:rsidR="00E82755" w:rsidRPr="00304875" w:rsidRDefault="00BC16D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63" w:type="dxa"/>
            <w:vAlign w:val="center"/>
            <w:hideMark/>
          </w:tcPr>
          <w:p w14:paraId="05930E6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82DD7B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EEA1C1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644913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2F83FCB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FE4C584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877B23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Tamaño de 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2FBDB0A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128 GB</w:t>
            </w:r>
          </w:p>
        </w:tc>
        <w:tc>
          <w:tcPr>
            <w:tcW w:w="163" w:type="dxa"/>
            <w:vAlign w:val="center"/>
            <w:hideMark/>
          </w:tcPr>
          <w:p w14:paraId="730EF54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FBB0A3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67A244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de Datos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36CDC082" w14:textId="397FF3C3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E5F0E7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2C8B3B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5843DD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1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6D455B29" w14:textId="56C368B2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18C7300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B19267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482734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2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4B8D4708" w14:textId="3345BCC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5EAC87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3F8AA3E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EE4932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3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1EDC0F8" w14:textId="15683593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6910AB5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0A31240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44BF2A6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4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4CA04C2" w14:textId="59DC17FA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5257CC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A2BC3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1A4007CC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5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2577DC20" w14:textId="6B90A7E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24488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CDADB1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C03BDC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69398FC" w14:textId="0919D17C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Linux CentOS</w:t>
            </w:r>
          </w:p>
        </w:tc>
        <w:tc>
          <w:tcPr>
            <w:tcW w:w="163" w:type="dxa"/>
            <w:vAlign w:val="center"/>
            <w:hideMark/>
          </w:tcPr>
          <w:p w14:paraId="7760EFC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3E34D521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5314C84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Disponen de Licencia SQL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F53C5A6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2BD24F3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F2CF3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BE1340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9958645" w14:textId="65B967F5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584CF8D4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41F1F6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D03F73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Server </w:t>
            </w: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2F3C4A" w14:textId="14D60344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  <w:hideMark/>
          </w:tcPr>
          <w:p w14:paraId="2B28B7C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10B4873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905025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Horario de Disponibilidad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037C5D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AutoShutdown</w:t>
            </w:r>
            <w:proofErr w:type="spellEnd"/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5:00 p.m.</w:t>
            </w:r>
          </w:p>
        </w:tc>
        <w:tc>
          <w:tcPr>
            <w:tcW w:w="163" w:type="dxa"/>
            <w:vAlign w:val="center"/>
            <w:hideMark/>
          </w:tcPr>
          <w:p w14:paraId="56AD4A6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A189BA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38E73C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Instalar </w:t>
            </w:r>
            <w:proofErr w:type="spellStart"/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Qualys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9FA2AA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3" w:type="dxa"/>
            <w:vAlign w:val="center"/>
          </w:tcPr>
          <w:p w14:paraId="2D434E1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0B83AA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6D175B4F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Licencia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3416CE26" w14:textId="77777777" w:rsidR="00E82755" w:rsidRPr="0032525D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2525D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Poner Licencia de desarrollo</w:t>
            </w:r>
          </w:p>
        </w:tc>
        <w:tc>
          <w:tcPr>
            <w:tcW w:w="163" w:type="dxa"/>
            <w:vAlign w:val="center"/>
          </w:tcPr>
          <w:p w14:paraId="69EF69B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9F8C0A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56AEB49D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TAGS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0753E1BA" w14:textId="135521FE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A722A0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Descripción: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</w:t>
            </w:r>
            <w:r w:rsidR="00A74A41" w:rsidRPr="00A74A41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Cloud </w:t>
            </w:r>
            <w:proofErr w:type="spellStart"/>
            <w:r w:rsidR="00A74A41" w:rsidRPr="00A74A41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Volume</w:t>
            </w:r>
            <w:proofErr w:type="spellEnd"/>
            <w:r w:rsidR="00A74A41" w:rsidRPr="00A74A41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ONTAP</w:t>
            </w:r>
          </w:p>
        </w:tc>
        <w:tc>
          <w:tcPr>
            <w:tcW w:w="163" w:type="dxa"/>
            <w:vAlign w:val="center"/>
          </w:tcPr>
          <w:p w14:paraId="3807454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58C3D9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703B20B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Centro de Costo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53D20EA3" w14:textId="77777777" w:rsidR="00E82755" w:rsidRPr="00A722A0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BICSA CORPORATIVO</w:t>
            </w:r>
          </w:p>
        </w:tc>
        <w:tc>
          <w:tcPr>
            <w:tcW w:w="163" w:type="dxa"/>
            <w:vAlign w:val="center"/>
          </w:tcPr>
          <w:p w14:paraId="3C88575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B189489" w14:textId="77777777" w:rsidTr="00FE463C">
        <w:trPr>
          <w:trHeight w:val="1034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center"/>
            <w:hideMark/>
          </w:tcPr>
          <w:p w14:paraId="0023832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6D6C2D76" w14:textId="6D03525A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6A18F91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890821" w14:textId="133B267B" w:rsidR="00E82755" w:rsidRPr="00924FEC" w:rsidRDefault="00E82755" w:rsidP="00924FEC">
      <w:pPr>
        <w:rPr>
          <w:lang w:val="es-ES"/>
        </w:rPr>
      </w:pPr>
    </w:p>
    <w:sectPr w:rsidR="00E82755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0F514" w14:textId="77777777" w:rsidR="008E630C" w:rsidRDefault="008E630C" w:rsidP="00902B54">
      <w:r>
        <w:separator/>
      </w:r>
    </w:p>
  </w:endnote>
  <w:endnote w:type="continuationSeparator" w:id="0">
    <w:p w14:paraId="083F31BD" w14:textId="77777777" w:rsidR="008E630C" w:rsidRDefault="008E630C" w:rsidP="00902B54">
      <w:r>
        <w:continuationSeparator/>
      </w:r>
    </w:p>
  </w:endnote>
  <w:endnote w:type="continuationNotice" w:id="1">
    <w:p w14:paraId="6C6FA9B1" w14:textId="77777777" w:rsidR="004527CE" w:rsidRDefault="004527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5B9E1" w14:textId="77777777" w:rsidR="008E630C" w:rsidRDefault="008E630C" w:rsidP="00902B54">
      <w:r>
        <w:separator/>
      </w:r>
    </w:p>
  </w:footnote>
  <w:footnote w:type="continuationSeparator" w:id="0">
    <w:p w14:paraId="590CEF64" w14:textId="77777777" w:rsidR="008E630C" w:rsidRDefault="008E630C" w:rsidP="00902B54">
      <w:r>
        <w:continuationSeparator/>
      </w:r>
    </w:p>
  </w:footnote>
  <w:footnote w:type="continuationNotice" w:id="1">
    <w:p w14:paraId="4B6FB2E2" w14:textId="77777777" w:rsidR="004527CE" w:rsidRDefault="004527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5673F"/>
    <w:rsid w:val="00057F48"/>
    <w:rsid w:val="000C14CC"/>
    <w:rsid w:val="000F282E"/>
    <w:rsid w:val="001108B7"/>
    <w:rsid w:val="001272E7"/>
    <w:rsid w:val="0013033B"/>
    <w:rsid w:val="00136911"/>
    <w:rsid w:val="001516BF"/>
    <w:rsid w:val="001A4F23"/>
    <w:rsid w:val="00205779"/>
    <w:rsid w:val="002057D0"/>
    <w:rsid w:val="0022036B"/>
    <w:rsid w:val="0024523A"/>
    <w:rsid w:val="00252EC7"/>
    <w:rsid w:val="00274497"/>
    <w:rsid w:val="002778F3"/>
    <w:rsid w:val="00286FB9"/>
    <w:rsid w:val="00287856"/>
    <w:rsid w:val="00291F7F"/>
    <w:rsid w:val="002C6DA2"/>
    <w:rsid w:val="002D19B8"/>
    <w:rsid w:val="002F59A4"/>
    <w:rsid w:val="00304875"/>
    <w:rsid w:val="003233DC"/>
    <w:rsid w:val="003248A4"/>
    <w:rsid w:val="00324B8F"/>
    <w:rsid w:val="0032525D"/>
    <w:rsid w:val="00354D00"/>
    <w:rsid w:val="00365B6E"/>
    <w:rsid w:val="00384E30"/>
    <w:rsid w:val="003C638F"/>
    <w:rsid w:val="003D2042"/>
    <w:rsid w:val="003D5873"/>
    <w:rsid w:val="003E3D56"/>
    <w:rsid w:val="00402F15"/>
    <w:rsid w:val="00423FA3"/>
    <w:rsid w:val="00425A9C"/>
    <w:rsid w:val="00441FC9"/>
    <w:rsid w:val="004527CE"/>
    <w:rsid w:val="0045324A"/>
    <w:rsid w:val="00463DB6"/>
    <w:rsid w:val="004A0B56"/>
    <w:rsid w:val="004B2893"/>
    <w:rsid w:val="004C1CE7"/>
    <w:rsid w:val="004E79F4"/>
    <w:rsid w:val="00513671"/>
    <w:rsid w:val="005423C5"/>
    <w:rsid w:val="00542F56"/>
    <w:rsid w:val="00565B94"/>
    <w:rsid w:val="00567A03"/>
    <w:rsid w:val="00576CC8"/>
    <w:rsid w:val="005A40FA"/>
    <w:rsid w:val="005B7FD0"/>
    <w:rsid w:val="005D2E8C"/>
    <w:rsid w:val="005D430B"/>
    <w:rsid w:val="00624EBB"/>
    <w:rsid w:val="00626E6A"/>
    <w:rsid w:val="006625EE"/>
    <w:rsid w:val="00671544"/>
    <w:rsid w:val="006B3BFD"/>
    <w:rsid w:val="006C0879"/>
    <w:rsid w:val="006C1C08"/>
    <w:rsid w:val="0070211B"/>
    <w:rsid w:val="00705F5F"/>
    <w:rsid w:val="00710639"/>
    <w:rsid w:val="00736C74"/>
    <w:rsid w:val="007409B4"/>
    <w:rsid w:val="0075444F"/>
    <w:rsid w:val="00757132"/>
    <w:rsid w:val="007579A5"/>
    <w:rsid w:val="0076032D"/>
    <w:rsid w:val="00761DA1"/>
    <w:rsid w:val="007662E3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630C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4219E"/>
    <w:rsid w:val="00A566B6"/>
    <w:rsid w:val="00A722A0"/>
    <w:rsid w:val="00A74488"/>
    <w:rsid w:val="00A74A41"/>
    <w:rsid w:val="00A90EFC"/>
    <w:rsid w:val="00AF5F1B"/>
    <w:rsid w:val="00B24B7F"/>
    <w:rsid w:val="00B82785"/>
    <w:rsid w:val="00B83280"/>
    <w:rsid w:val="00BA2C59"/>
    <w:rsid w:val="00BC16D4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070D"/>
    <w:rsid w:val="00D73660"/>
    <w:rsid w:val="00D97A8C"/>
    <w:rsid w:val="00DF264E"/>
    <w:rsid w:val="00E07774"/>
    <w:rsid w:val="00E62940"/>
    <w:rsid w:val="00E652E7"/>
    <w:rsid w:val="00E7184E"/>
    <w:rsid w:val="00E82755"/>
    <w:rsid w:val="00EB0C6A"/>
    <w:rsid w:val="00ED4AC2"/>
    <w:rsid w:val="00EF7425"/>
    <w:rsid w:val="00F115B4"/>
    <w:rsid w:val="00F24BB5"/>
    <w:rsid w:val="00F71067"/>
    <w:rsid w:val="00FC4CCC"/>
    <w:rsid w:val="00FC615B"/>
    <w:rsid w:val="00FD5C65"/>
    <w:rsid w:val="00FE463C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95A55FF-9A24-43B3-8CCD-CB911EB2DF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c2e68d9-76f6-49cb-840b-686083cb5dbf}" enabled="1" method="Privileged" siteId="{20be54b2-cfaf-496a-82a5-6026a6bb0d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33</TotalTime>
  <Pages>1</Pages>
  <Words>111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36</cp:revision>
  <cp:lastPrinted>2002-03-04T17:04:00Z</cp:lastPrinted>
  <dcterms:created xsi:type="dcterms:W3CDTF">2022-04-26T12:23:00Z</dcterms:created>
  <dcterms:modified xsi:type="dcterms:W3CDTF">2022-10-03T13:05:00Z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