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3D3A862C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10D955AC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425A9C">
              <w:rPr>
                <w:lang w:val="es-ES"/>
              </w:rPr>
              <w:t>12</w:t>
            </w:r>
            <w:r w:rsidRPr="00A90EFC">
              <w:rPr>
                <w:noProof/>
                <w:lang w:val="es-ES"/>
              </w:rPr>
              <w:t>/</w:t>
            </w:r>
            <w:r w:rsidR="00425A9C">
              <w:rPr>
                <w:noProof/>
                <w:lang w:val="es-ES"/>
              </w:rPr>
              <w:t>22</w:t>
            </w:r>
            <w:r w:rsidRPr="00A90EFC">
              <w:rPr>
                <w:noProof/>
                <w:lang w:val="es-ES"/>
              </w:rPr>
              <w:t>/2</w:t>
            </w:r>
            <w:r w:rsidR="00576CC8" w:rsidRPr="00A90EFC">
              <w:rPr>
                <w:noProof/>
                <w:lang w:val="es-ES"/>
              </w:rPr>
              <w:t>1</w:t>
            </w:r>
            <w:r w:rsidRPr="00A90EFC">
              <w:rPr>
                <w:lang w:val="es-ES"/>
              </w:rPr>
              <w:fldChar w:fldCharType="end"/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2B1905A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t>Jorge Batista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4935B26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3D5873">
              <w:rPr>
                <w:color w:val="244061"/>
                <w:lang w:val="es-ES"/>
              </w:rPr>
              <w:t>Nueva Unidad Certificadora CA del Banco.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4E79F4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41039F91" w:rsidR="00304875" w:rsidRPr="00304875" w:rsidRDefault="005A40FA" w:rsidP="005A40FA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A40FA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rg01-network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55E1A062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S11PRD0</w:t>
                  </w:r>
                  <w:r w:rsidR="007662E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  <w:r w:rsidR="000045B1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</w:t>
                  </w:r>
                  <w:proofErr w:type="spellEnd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-BICSA-</w:t>
                  </w: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Produccion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695193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</w:t>
                  </w:r>
                  <w:proofErr w:type="spellEnd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7E90424C" w:rsidR="00304875" w:rsidRPr="00304875" w:rsidRDefault="008869DE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7A1FCE6F" w:rsidR="00304875" w:rsidRPr="00304875" w:rsidRDefault="00B8278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746B5594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FD5C6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39BC81F7" w:rsidR="00304875" w:rsidRPr="00304875" w:rsidRDefault="00FD5C6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6451747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6429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402F1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54222405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963B4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7F02B77F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</w:t>
                  </w:r>
                  <w:r w:rsidR="005423C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591A055B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Server </w:t>
                  </w: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Collection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7A07D269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6F55C72B" w:rsidR="00304875" w:rsidRPr="00304875" w:rsidRDefault="00402F15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AutoShutdown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5:00 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D97A8C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49DF50A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BD1DE23" w14:textId="550371AB" w:rsidR="0086429D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2D43BCFB" w14:textId="507A9C65" w:rsidR="0086429D" w:rsidRDefault="0086429D" w:rsidP="0086429D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Descripción: 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Servidor CA</w:t>
                  </w:r>
                </w:p>
              </w:tc>
              <w:tc>
                <w:tcPr>
                  <w:tcW w:w="146" w:type="dxa"/>
                  <w:vAlign w:val="center"/>
                </w:tcPr>
                <w:p w14:paraId="1AB5C1FA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787FFD8C" w14:textId="77777777" w:rsidTr="004E79F4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86429D" w:rsidRPr="00304875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122DBE7B" w:rsidR="0086429D" w:rsidRPr="00304875" w:rsidRDefault="0086429D" w:rsidP="0086429D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No Habilitar la Licencia hasta que salgamos a producción.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86429D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Línea de firma de Microsoft Office..." style="width:139.75pt;height:69.15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9B545" w14:textId="77777777" w:rsidR="00B26040" w:rsidRDefault="00B26040" w:rsidP="00902B54">
      <w:r>
        <w:separator/>
      </w:r>
    </w:p>
  </w:endnote>
  <w:endnote w:type="continuationSeparator" w:id="0">
    <w:p w14:paraId="4ED9A481" w14:textId="77777777" w:rsidR="00B26040" w:rsidRDefault="00B26040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9F138" w14:textId="77777777" w:rsidR="00B26040" w:rsidRDefault="00B26040" w:rsidP="00902B54">
      <w:r>
        <w:separator/>
      </w:r>
    </w:p>
  </w:footnote>
  <w:footnote w:type="continuationSeparator" w:id="0">
    <w:p w14:paraId="66D7AB52" w14:textId="77777777" w:rsidR="00B26040" w:rsidRDefault="00B26040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C14CC"/>
    <w:rsid w:val="000F282E"/>
    <w:rsid w:val="001108B7"/>
    <w:rsid w:val="001272E7"/>
    <w:rsid w:val="00136911"/>
    <w:rsid w:val="001516BF"/>
    <w:rsid w:val="001A4F23"/>
    <w:rsid w:val="00205779"/>
    <w:rsid w:val="0022036B"/>
    <w:rsid w:val="00274497"/>
    <w:rsid w:val="002778F3"/>
    <w:rsid w:val="00286FB9"/>
    <w:rsid w:val="00287856"/>
    <w:rsid w:val="00291F7F"/>
    <w:rsid w:val="002D19B8"/>
    <w:rsid w:val="002F59A4"/>
    <w:rsid w:val="00304875"/>
    <w:rsid w:val="003248A4"/>
    <w:rsid w:val="00324B8F"/>
    <w:rsid w:val="00354D00"/>
    <w:rsid w:val="00365B6E"/>
    <w:rsid w:val="003C638F"/>
    <w:rsid w:val="003D2042"/>
    <w:rsid w:val="003D5873"/>
    <w:rsid w:val="00402F15"/>
    <w:rsid w:val="00425A9C"/>
    <w:rsid w:val="00441FC9"/>
    <w:rsid w:val="0045324A"/>
    <w:rsid w:val="004A0B56"/>
    <w:rsid w:val="004B2893"/>
    <w:rsid w:val="004C1CE7"/>
    <w:rsid w:val="004E79F4"/>
    <w:rsid w:val="005423C5"/>
    <w:rsid w:val="00542F56"/>
    <w:rsid w:val="00567A03"/>
    <w:rsid w:val="00576CC8"/>
    <w:rsid w:val="005A40FA"/>
    <w:rsid w:val="005D2E8C"/>
    <w:rsid w:val="005D430B"/>
    <w:rsid w:val="00624EBB"/>
    <w:rsid w:val="00626E6A"/>
    <w:rsid w:val="006625EE"/>
    <w:rsid w:val="00671544"/>
    <w:rsid w:val="006C1C08"/>
    <w:rsid w:val="0070211B"/>
    <w:rsid w:val="00705F5F"/>
    <w:rsid w:val="007409B4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7F3B"/>
    <w:rsid w:val="00902B54"/>
    <w:rsid w:val="009067EE"/>
    <w:rsid w:val="00924FEC"/>
    <w:rsid w:val="00944F42"/>
    <w:rsid w:val="00963B4D"/>
    <w:rsid w:val="009917E7"/>
    <w:rsid w:val="0099464E"/>
    <w:rsid w:val="009A3EE0"/>
    <w:rsid w:val="009C7F60"/>
    <w:rsid w:val="009D0058"/>
    <w:rsid w:val="00A566B6"/>
    <w:rsid w:val="00A90EFC"/>
    <w:rsid w:val="00AF5F1B"/>
    <w:rsid w:val="00B24B7F"/>
    <w:rsid w:val="00B26040"/>
    <w:rsid w:val="00B82785"/>
    <w:rsid w:val="00B83280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F264E"/>
    <w:rsid w:val="00E07774"/>
    <w:rsid w:val="00E62940"/>
    <w:rsid w:val="00E652E7"/>
    <w:rsid w:val="00ED4AC2"/>
    <w:rsid w:val="00EF7425"/>
    <w:rsid w:val="00F115B4"/>
    <w:rsid w:val="00F24BB5"/>
    <w:rsid w:val="00F71067"/>
    <w:rsid w:val="00FC615B"/>
    <w:rsid w:val="00FD5C65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8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4</cp:revision>
  <cp:lastPrinted>2002-03-04T17:04:00Z</cp:lastPrinted>
  <dcterms:created xsi:type="dcterms:W3CDTF">2022-04-26T12:23:00Z</dcterms:created>
  <dcterms:modified xsi:type="dcterms:W3CDTF">2022-04-26T12:24:00Z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