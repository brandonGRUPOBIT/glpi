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02A0DCE5" w:rsidR="00F71067" w:rsidRPr="001516BF" w:rsidRDefault="00E7097F" w:rsidP="001516BF">
      <w:pPr>
        <w:pStyle w:val="Ttulo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AD346E" wp14:editId="03AC435C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4665" cy="700405"/>
                <wp:effectExtent l="4445" t="1270" r="254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2D45F254" w:rsidR="008E7F3B" w:rsidRDefault="00E7097F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764AC3C9">
                                  <wp:extent cx="1581150" cy="52387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1150" cy="523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2.85pt;margin-top:24.85pt;width:138.95pt;height:55.1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" filled="f" stroked="f">
                <v:textbox>
                  <w:txbxContent>
                    <w:p w14:paraId="5D1CA29C" w14:textId="2D45F254" w:rsidR="008E7F3B" w:rsidRDefault="00E7097F">
                      <w:r>
                        <w:rPr>
                          <w:rFonts w:ascii="Times New Roman" w:hAnsi="Times New Roman"/>
                          <w:b/>
                          <w:bC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764AC3C9">
                            <wp:extent cx="1581150" cy="52387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1150" cy="523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154963" wp14:editId="1EAC128D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left:0;text-align:left;margin-left:248.5pt;margin-top:24.85pt;width:316.35pt;height:4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5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786"/>
        <w:gridCol w:w="3182"/>
        <w:gridCol w:w="3214"/>
      </w:tblGrid>
      <w:tr w:rsidR="00D238E9" w:rsidRPr="00A90EFC" w14:paraId="662BAF5F" w14:textId="77777777" w:rsidTr="000322E9">
        <w:tc>
          <w:tcPr>
            <w:tcW w:w="9515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322E9">
        <w:tc>
          <w:tcPr>
            <w:tcW w:w="1333" w:type="dxa"/>
            <w:shd w:val="clear" w:color="auto" w:fill="auto"/>
          </w:tcPr>
          <w:p w14:paraId="34F3ADC6" w14:textId="461DD8CE" w:rsidR="00D238E9" w:rsidRPr="00A90EFC" w:rsidRDefault="007409B4" w:rsidP="00924FEC">
            <w:pPr>
              <w:rPr>
                <w:color w:val="244061"/>
                <w:lang w:val="es-ES"/>
              </w:rPr>
            </w:pPr>
            <w:proofErr w:type="spellStart"/>
            <w:r w:rsidRPr="00A90EFC">
              <w:rPr>
                <w:color w:val="244061"/>
                <w:lang w:val="es-ES"/>
              </w:rPr>
              <w:t>N°</w:t>
            </w:r>
            <w:proofErr w:type="spellEnd"/>
            <w:r w:rsidRPr="00A90EFC">
              <w:rPr>
                <w:color w:val="244061"/>
                <w:lang w:val="es-ES"/>
              </w:rPr>
              <w:t xml:space="preserve"> Solicitud</w:t>
            </w:r>
            <w:r w:rsidR="00E62940" w:rsidRPr="00A90EFC">
              <w:rPr>
                <w:color w:val="244061"/>
                <w:lang w:val="es-ES"/>
              </w:rPr>
              <w:t>:</w:t>
            </w:r>
          </w:p>
        </w:tc>
        <w:tc>
          <w:tcPr>
            <w:tcW w:w="1786" w:type="dxa"/>
            <w:shd w:val="clear" w:color="auto" w:fill="auto"/>
          </w:tcPr>
          <w:p w14:paraId="035E4BBE" w14:textId="4160B799" w:rsidR="00D238E9" w:rsidRPr="00A90EFC" w:rsidRDefault="00274497" w:rsidP="00924FEC">
            <w:pPr>
              <w:rPr>
                <w:lang w:val="es-ES"/>
              </w:rPr>
            </w:pPr>
            <w:r>
              <w:rPr>
                <w:lang w:val="es-ES"/>
              </w:rPr>
              <w:t>#</w:t>
            </w:r>
            <w:r w:rsidR="005D430B">
              <w:rPr>
                <w:lang w:val="es-ES"/>
              </w:rPr>
              <w:t xml:space="preserve"> </w:t>
            </w:r>
          </w:p>
        </w:tc>
        <w:tc>
          <w:tcPr>
            <w:tcW w:w="3182" w:type="dxa"/>
            <w:shd w:val="clear" w:color="auto" w:fill="auto"/>
          </w:tcPr>
          <w:p w14:paraId="538C5E16" w14:textId="3A6020AC" w:rsidR="00D238E9" w:rsidRPr="00A90EFC" w:rsidRDefault="00E62940" w:rsidP="001A4F23">
            <w:pPr>
              <w:jc w:val="right"/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Fecha:</w:t>
            </w:r>
            <w:r w:rsidR="005D430B">
              <w:rPr>
                <w:color w:val="244061"/>
                <w:lang w:val="es-ES"/>
              </w:rPr>
              <w:t xml:space="preserve"> </w:t>
            </w:r>
          </w:p>
        </w:tc>
        <w:tc>
          <w:tcPr>
            <w:tcW w:w="3214" w:type="dxa"/>
            <w:shd w:val="clear" w:color="auto" w:fill="auto"/>
          </w:tcPr>
          <w:p w14:paraId="4B025652" w14:textId="70D72BC7" w:rsidR="00D238E9" w:rsidRPr="00A90EFC" w:rsidRDefault="00944F42" w:rsidP="00924FEC">
            <w:pPr>
              <w:rPr>
                <w:lang w:val="es-ES"/>
              </w:rPr>
            </w:pPr>
            <w:r w:rsidRPr="00A90EFC">
              <w:rPr>
                <w:lang w:val="es-ES"/>
              </w:rPr>
              <w:fldChar w:fldCharType="begin"/>
            </w:r>
            <w:r w:rsidRPr="00A90EFC">
              <w:rPr>
                <w:lang w:val="es-ES"/>
              </w:rPr>
              <w:instrText xml:space="preserve"> CREATEDATE  \@ "dd/MM/yy"  \* MERGEFORMAT </w:instrText>
            </w:r>
            <w:r w:rsidRPr="00A90EFC">
              <w:rPr>
                <w:lang w:val="es-ES"/>
              </w:rPr>
              <w:fldChar w:fldCharType="separate"/>
            </w:r>
            <w:r w:rsidR="00E7097F">
              <w:rPr>
                <w:lang w:val="es-ES"/>
              </w:rPr>
              <w:t>3</w:t>
            </w:r>
            <w:r w:rsidRPr="00A90EFC">
              <w:rPr>
                <w:noProof/>
                <w:lang w:val="es-ES"/>
              </w:rPr>
              <w:t>/</w:t>
            </w:r>
            <w:r w:rsidR="008D0A21">
              <w:rPr>
                <w:noProof/>
                <w:lang w:val="es-ES"/>
              </w:rPr>
              <w:t>3</w:t>
            </w:r>
            <w:r w:rsidRPr="00A90EFC">
              <w:rPr>
                <w:noProof/>
                <w:lang w:val="es-ES"/>
              </w:rPr>
              <w:t>/2</w:t>
            </w:r>
            <w:r w:rsidRPr="00A90EFC">
              <w:rPr>
                <w:lang w:val="es-ES"/>
              </w:rPr>
              <w:fldChar w:fldCharType="end"/>
            </w:r>
            <w:r w:rsidR="008D0A21">
              <w:rPr>
                <w:lang w:val="es-ES"/>
              </w:rPr>
              <w:t>2</w:t>
            </w:r>
          </w:p>
        </w:tc>
      </w:tr>
      <w:tr w:rsidR="000322E9" w:rsidRPr="00A90EFC" w14:paraId="37F7D7FE" w14:textId="77777777" w:rsidTr="00162343">
        <w:tc>
          <w:tcPr>
            <w:tcW w:w="1333" w:type="dxa"/>
            <w:shd w:val="clear" w:color="auto" w:fill="auto"/>
          </w:tcPr>
          <w:p w14:paraId="0DD1A837" w14:textId="1FA1A794" w:rsidR="000322E9" w:rsidRPr="00A90EFC" w:rsidRDefault="000322E9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Solicitante:</w:t>
            </w:r>
          </w:p>
        </w:tc>
        <w:tc>
          <w:tcPr>
            <w:tcW w:w="1786" w:type="dxa"/>
            <w:shd w:val="clear" w:color="auto" w:fill="auto"/>
          </w:tcPr>
          <w:p w14:paraId="3F2F072B" w14:textId="493B9FED" w:rsidR="000322E9" w:rsidRPr="00A90EFC" w:rsidRDefault="00E7097F" w:rsidP="00924FEC">
            <w:pPr>
              <w:rPr>
                <w:lang w:val="es-ES"/>
              </w:rPr>
            </w:pPr>
            <w:r>
              <w:rPr>
                <w:lang w:val="es-ES"/>
              </w:rPr>
              <w:t>Don Almillategui</w:t>
            </w:r>
          </w:p>
        </w:tc>
        <w:tc>
          <w:tcPr>
            <w:tcW w:w="6396" w:type="dxa"/>
            <w:gridSpan w:val="2"/>
            <w:shd w:val="clear" w:color="auto" w:fill="auto"/>
          </w:tcPr>
          <w:p w14:paraId="5B827CBA" w14:textId="1C847749" w:rsidR="000322E9" w:rsidRPr="00A90EFC" w:rsidRDefault="000322E9" w:rsidP="00924FEC">
            <w:pPr>
              <w:rPr>
                <w:lang w:val="es-ES"/>
              </w:rPr>
            </w:pPr>
            <w:r w:rsidRPr="00A90EFC">
              <w:rPr>
                <w:color w:val="244061"/>
                <w:lang w:val="es-ES"/>
              </w:rPr>
              <w:t>Proyecto:</w:t>
            </w:r>
            <w:r w:rsidR="00291F7F">
              <w:rPr>
                <w:color w:val="244061"/>
                <w:lang w:val="es-ES"/>
              </w:rPr>
              <w:t xml:space="preserve"> </w:t>
            </w:r>
            <w:r w:rsidR="000F55B9">
              <w:rPr>
                <w:color w:val="244061"/>
                <w:lang w:val="es-ES"/>
              </w:rPr>
              <w:t xml:space="preserve">Actualización de </w:t>
            </w:r>
            <w:proofErr w:type="spellStart"/>
            <w:r w:rsidR="00E7097F">
              <w:rPr>
                <w:color w:val="244061"/>
                <w:lang w:val="es-ES"/>
              </w:rPr>
              <w:t>Mindex</w:t>
            </w:r>
            <w:proofErr w:type="spellEnd"/>
          </w:p>
        </w:tc>
      </w:tr>
      <w:tr w:rsidR="008E7F3B" w:rsidRPr="00A90EFC" w14:paraId="4394535B" w14:textId="77777777" w:rsidTr="000322E9">
        <w:tc>
          <w:tcPr>
            <w:tcW w:w="1333" w:type="dxa"/>
            <w:shd w:val="clear" w:color="auto" w:fill="auto"/>
          </w:tcPr>
          <w:p w14:paraId="104F63B9" w14:textId="6A41AA03" w:rsidR="008E7F3B" w:rsidRPr="00A90EFC" w:rsidRDefault="008E7F3B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Solicitud: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1C359DDD" w14:textId="77777777" w:rsidR="008E7F3B" w:rsidRDefault="008E7F3B" w:rsidP="00287856">
            <w:pPr>
              <w:rPr>
                <w:lang w:val="es-ES"/>
              </w:rPr>
            </w:pPr>
          </w:p>
          <w:tbl>
            <w:tblPr>
              <w:tblW w:w="796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61"/>
              <w:gridCol w:w="4659"/>
              <w:gridCol w:w="146"/>
            </w:tblGrid>
            <w:tr w:rsidR="00304875" w:rsidRPr="00304875" w14:paraId="1DDD3A09" w14:textId="77777777" w:rsidTr="007B24D6">
              <w:trPr>
                <w:gridAfter w:val="1"/>
                <w:wAfter w:w="146" w:type="dxa"/>
                <w:trHeight w:val="293"/>
              </w:trPr>
              <w:tc>
                <w:tcPr>
                  <w:tcW w:w="782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757171"/>
                  <w:noWrap/>
                  <w:vAlign w:val="center"/>
                  <w:hideMark/>
                </w:tcPr>
                <w:p w14:paraId="1D31E2F9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  <w:t>REQUERIMIENTO</w:t>
                  </w:r>
                </w:p>
              </w:tc>
            </w:tr>
            <w:tr w:rsidR="00304875" w:rsidRPr="00304875" w14:paraId="5FA8054E" w14:textId="77777777" w:rsidTr="007B24D6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081B00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009D87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</w:tr>
            <w:tr w:rsidR="00304875" w:rsidRPr="00304875" w14:paraId="0B4D9E83" w14:textId="77777777" w:rsidTr="007B24D6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E06331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4A312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ADDD02C" w14:textId="77777777" w:rsidTr="007B24D6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9E1F2"/>
                  <w:noWrap/>
                  <w:vAlign w:val="bottom"/>
                  <w:hideMark/>
                </w:tcPr>
                <w:p w14:paraId="3BC6B12D" w14:textId="24E5580C" w:rsidR="00304875" w:rsidRPr="00304875" w:rsidRDefault="00FF2D26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</w:t>
                  </w: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uscripción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087DDEB" w14:textId="24B8C569" w:rsidR="00304875" w:rsidRPr="00304875" w:rsidRDefault="00E7097F" w:rsidP="00C4175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Segoe UI" w:hAnsi="Segoe UI" w:cs="Segoe UI"/>
                      <w:color w:val="FFFFFF"/>
                      <w:sz w:val="21"/>
                      <w:szCs w:val="21"/>
                      <w:shd w:val="clear" w:color="auto" w:fill="292929"/>
                    </w:rPr>
                    <w:t xml:space="preserve">Microsoft Azure 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75960A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2685AB2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A87D1DE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Grupo de Recurso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78B2018" w14:textId="16D0A8C8" w:rsidR="00304875" w:rsidRPr="00304875" w:rsidRDefault="003D2042" w:rsidP="003D2042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D2042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RG</w:t>
                  </w:r>
                  <w:r w:rsidR="00E7097F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</w:t>
                  </w:r>
                  <w:r w:rsidR="00147614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2</w:t>
                  </w:r>
                  <w:r w:rsidRPr="003D2042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-</w:t>
                  </w:r>
                  <w:r w:rsidR="00E7097F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Mindex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F5B08AB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DC4A7BD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86C1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5F7F5A2" w14:textId="235DC776" w:rsidR="00304875" w:rsidRPr="00304875" w:rsidRDefault="00147614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t>S11QAS02</w:t>
                  </w:r>
                  <w:r w:rsidR="007B24D6">
                    <w:t>8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496F1B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FF42782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C63F3D2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Usuario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18DAA5D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Frodo - Usuario Local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2CD7AF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641B2E7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9C79C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1F868B6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1D5E86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A73055" w14:textId="77777777" w:rsidTr="007B24D6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1790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B4B0C99" w14:textId="6C3E976C" w:rsidR="00304875" w:rsidRPr="00304875" w:rsidRDefault="008F4313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hyperlink r:id="rId11" w:anchor="blade/HubsExtension/ResourceMenuBlade/id/%2Fsubscriptions%2F4687a7c4-3d86-4ecb-80d2-2a00ad5f1edf%2FresourceGroups%2FRG-BICSA-Produccion%2Fproviders%2FMicrosoft.Network%2FvirtualNetworks%2FVNet-BICSA-Produccion" w:tooltip="VNet-BICSA-Produccion/SNet-QA" w:history="1">
                    <w:proofErr w:type="spellStart"/>
                    <w:r w:rsidR="00147614">
                      <w:rPr>
                        <w:rStyle w:val="Hipervnculo"/>
                        <w:rFonts w:ascii="Segoe UI" w:hAnsi="Segoe UI" w:cs="Segoe UI"/>
                        <w:color w:val="004578"/>
                        <w:sz w:val="20"/>
                        <w:szCs w:val="20"/>
                        <w:bdr w:val="none" w:sz="0" w:space="0" w:color="auto" w:frame="1"/>
                        <w:shd w:val="clear" w:color="auto" w:fill="FFFFFF"/>
                      </w:rPr>
                      <w:t>VNet</w:t>
                    </w:r>
                    <w:proofErr w:type="spellEnd"/>
                    <w:r w:rsidR="00147614">
                      <w:rPr>
                        <w:rStyle w:val="Hipervnculo"/>
                        <w:rFonts w:ascii="Segoe UI" w:hAnsi="Segoe UI" w:cs="Segoe UI"/>
                        <w:color w:val="004578"/>
                        <w:sz w:val="20"/>
                        <w:szCs w:val="20"/>
                        <w:bdr w:val="none" w:sz="0" w:space="0" w:color="auto" w:frame="1"/>
                        <w:shd w:val="clear" w:color="auto" w:fill="FFFFFF"/>
                      </w:rPr>
                      <w:t>-BICSA-</w:t>
                    </w:r>
                    <w:proofErr w:type="spellStart"/>
                    <w:r w:rsidR="00147614">
                      <w:rPr>
                        <w:rStyle w:val="Hipervnculo"/>
                        <w:rFonts w:ascii="Segoe UI" w:hAnsi="Segoe UI" w:cs="Segoe UI"/>
                        <w:color w:val="004578"/>
                        <w:sz w:val="20"/>
                        <w:szCs w:val="20"/>
                        <w:bdr w:val="none" w:sz="0" w:space="0" w:color="auto" w:frame="1"/>
                        <w:shd w:val="clear" w:color="auto" w:fill="FFFFFF"/>
                      </w:rPr>
                      <w:t>Produccion</w:t>
                    </w:r>
                    <w:proofErr w:type="spellEnd"/>
                  </w:hyperlink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92F4CEF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F58B187" w14:textId="77777777" w:rsidTr="007B24D6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6F61FF8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Subnet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B3546EF" w14:textId="7F441579" w:rsidR="00304875" w:rsidRPr="00304875" w:rsidRDefault="00D2769A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>
                    <w:t>Snet</w:t>
                  </w:r>
                  <w:proofErr w:type="spellEnd"/>
                  <w:r>
                    <w:t>-QA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65EF107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BD42595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289F564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pública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03BD60D3" w14:textId="52E4734E" w:rsidR="00304875" w:rsidRPr="00304875" w:rsidRDefault="006156EF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338244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EBA3FDE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B2C003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privada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87D08BC" w14:textId="28E38BC5" w:rsidR="00304875" w:rsidRPr="00304875" w:rsidRDefault="00D2769A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D2769A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10.0.4.15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FC4DF61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DA6A2D7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A30E0E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vCPUs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0308256" w14:textId="127D3D83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05129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57480A1C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CC1DB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RAM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404716D" w14:textId="5D6EE077" w:rsidR="00304875" w:rsidRPr="00304875" w:rsidRDefault="00571231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9803A4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00AB68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1B8B1F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590D3E9" w14:textId="01BB24B1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1E507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56A73DB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2BCA30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9C61841" w14:textId="4EDDE95B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</w:t>
                  </w:r>
                  <w:r w:rsidR="007B24D6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20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GB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F9D6CFA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D9166C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FEB8BE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de Datos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A61D8D4" w14:textId="7CB8AD3D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E7097F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6C82FA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7072DDF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B3E17B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datos 1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82058F0" w14:textId="669794D8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6C00D56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C38DC9D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E2C5AF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Sistema Operativo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6AB6291" w14:textId="3AD440A2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WINDOWS SERVER 2019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7F1398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A404052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C745471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Disponen de Licencia SQL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5D851FC" w14:textId="0FF25092" w:rsidR="00304875" w:rsidRPr="00304875" w:rsidRDefault="00963B4D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6CE0FC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470F81D0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DF093B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1605635" w14:textId="20E5A044" w:rsidR="00304875" w:rsidRPr="00304875" w:rsidRDefault="00E7097F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7D810F6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F4B7165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8F3D7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Server </w:t>
                  </w: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Collection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7D950E5B" w14:textId="5BAE9660" w:rsidR="00304875" w:rsidRPr="00304875" w:rsidRDefault="00F115B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N/A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A54B90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7BCB719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C4A3BD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Horario de Disponibilidad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6E54174" w14:textId="33CEEB4D" w:rsidR="00304875" w:rsidRPr="00304875" w:rsidRDefault="00E7097F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8:00 a.m.-5:00p.m.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0CBD0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41FC9" w:rsidRPr="00304875" w14:paraId="22A48105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13C035A8" w14:textId="4D396629" w:rsidR="00441FC9" w:rsidRPr="00304875" w:rsidRDefault="00441FC9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Instalar </w:t>
                  </w:r>
                  <w:proofErr w:type="spellStart"/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Qualys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FD71B4A" w14:textId="3FB384DE" w:rsidR="00441FC9" w:rsidRPr="00304875" w:rsidRDefault="0045324A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46" w:type="dxa"/>
                  <w:vAlign w:val="center"/>
                </w:tcPr>
                <w:p w14:paraId="0A3EB4A3" w14:textId="77777777" w:rsidR="00441FC9" w:rsidRPr="00304875" w:rsidRDefault="00441FC9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B24D6" w:rsidRPr="00304875" w14:paraId="025E3544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4A63C836" w14:textId="01CA52BC" w:rsidR="007B24D6" w:rsidRDefault="007B24D6" w:rsidP="007B24D6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Respaldo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71048A05" w14:textId="4BECC45C" w:rsidR="007B24D6" w:rsidRDefault="007B24D6" w:rsidP="007B24D6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Vault</w:t>
                  </w:r>
                  <w:proofErr w:type="spellEnd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: </w:t>
                  </w:r>
                  <w:r w:rsidRPr="007B24D6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RSV-NO-PRODUCTIVO</w:t>
                  </w: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, Política: </w:t>
                  </w:r>
                  <w:proofErr w:type="spellStart"/>
                  <w:r w:rsidRPr="007B24D6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ambienteQA</w:t>
                  </w:r>
                  <w:proofErr w:type="spellEnd"/>
                </w:p>
              </w:tc>
              <w:tc>
                <w:tcPr>
                  <w:tcW w:w="146" w:type="dxa"/>
                  <w:vAlign w:val="center"/>
                </w:tcPr>
                <w:p w14:paraId="562FC9D1" w14:textId="77777777" w:rsidR="007B24D6" w:rsidRPr="00304875" w:rsidRDefault="007B24D6" w:rsidP="007B24D6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B24D6" w:rsidRPr="00304875" w14:paraId="538BDCE0" w14:textId="77777777" w:rsidTr="007B24D6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E819C4D" w14:textId="01010EFD" w:rsidR="007B24D6" w:rsidRDefault="007B24D6" w:rsidP="007B24D6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Licencia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D564130" w14:textId="57914D09" w:rsidR="007B24D6" w:rsidRPr="00304875" w:rsidRDefault="007B24D6" w:rsidP="007B24D6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Habilitar la licencia</w:t>
                  </w:r>
                </w:p>
              </w:tc>
              <w:tc>
                <w:tcPr>
                  <w:tcW w:w="146" w:type="dxa"/>
                  <w:vAlign w:val="center"/>
                </w:tcPr>
                <w:p w14:paraId="010FBB2A" w14:textId="77777777" w:rsidR="007B24D6" w:rsidRPr="00304875" w:rsidRDefault="007B24D6" w:rsidP="007B24D6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B24D6" w:rsidRPr="00304875" w14:paraId="787FFD8C" w14:textId="77777777" w:rsidTr="007B24D6">
              <w:trPr>
                <w:trHeight w:val="102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center"/>
                  <w:hideMark/>
                </w:tcPr>
                <w:p w14:paraId="0DC8EFCF" w14:textId="77777777" w:rsidR="007B24D6" w:rsidRPr="00304875" w:rsidRDefault="007B24D6" w:rsidP="007B24D6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Comentarios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3B253BF6" w14:textId="77777777" w:rsidR="007B24D6" w:rsidRDefault="007B24D6" w:rsidP="007B24D6">
                  <w:pP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Dejar el servidor apagado.</w:t>
                  </w:r>
                </w:p>
                <w:p w14:paraId="70A494BD" w14:textId="0E9EC228" w:rsidR="00B46AB7" w:rsidRPr="00304875" w:rsidRDefault="00B46AB7" w:rsidP="007B24D6">
                  <w:pP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 xml:space="preserve">Crear tag Descripción = “Servidor de Aplicación </w:t>
                  </w:r>
                  <w:proofErr w:type="spellStart"/>
                  <w: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Mindex</w:t>
                  </w:r>
                  <w:proofErr w:type="spellEnd"/>
                  <w: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 xml:space="preserve"> QAS”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EB0DDE" w14:textId="77777777" w:rsidR="007B24D6" w:rsidRPr="00304875" w:rsidRDefault="007B24D6" w:rsidP="007B24D6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14:paraId="279F47F3" w14:textId="77777777" w:rsidR="000C14CC" w:rsidRDefault="000C14CC" w:rsidP="00287856">
            <w:pPr>
              <w:rPr>
                <w:lang w:val="es-ES"/>
              </w:rPr>
            </w:pPr>
          </w:p>
          <w:p w14:paraId="50B179A3" w14:textId="4FF5E6AD" w:rsidR="000C14CC" w:rsidRPr="00A90EFC" w:rsidRDefault="000C14CC" w:rsidP="00287856">
            <w:pPr>
              <w:rPr>
                <w:lang w:val="es-ES"/>
              </w:rPr>
            </w:pPr>
          </w:p>
        </w:tc>
      </w:tr>
      <w:tr w:rsidR="00287856" w:rsidRPr="00A90EFC" w14:paraId="0B112D2C" w14:textId="77777777" w:rsidTr="000322E9">
        <w:tc>
          <w:tcPr>
            <w:tcW w:w="1333" w:type="dxa"/>
            <w:shd w:val="clear" w:color="auto" w:fill="auto"/>
          </w:tcPr>
          <w:p w14:paraId="770ECB0C" w14:textId="24383ED2" w:rsidR="00287856" w:rsidRPr="00A90EFC" w:rsidRDefault="00287856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Aprobador: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4F97BBEC" w14:textId="690BF10C" w:rsidR="00287856" w:rsidRPr="00A90EFC" w:rsidRDefault="007B24D6" w:rsidP="00287856">
            <w:pPr>
              <w:rPr>
                <w:lang w:val="es-ES"/>
              </w:rPr>
            </w:pPr>
            <w:r>
              <w:rPr>
                <w:color w:val="244061"/>
                <w:lang w:val="es-ES"/>
              </w:rPr>
              <w:pict w14:anchorId="27239A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ínea de firma de Microsoft Office..." style="width:140.2pt;height:69.8pt">
                  <v:imagedata r:id="rId12" o:title=""/>
                  <o:lock v:ext="edit" ungrouping="t" rotation="t" cropping="t" verticies="t" text="t" grouping="t"/>
                  <o:signatureline v:ext="edit" id="{23AB664A-6C7D-4774-8585-A40EA5654C92}" provid="{00000000-0000-0000-0000-000000000000}" o:suggestedsigner="Jorge Avila" o:suggestedsigner2="Jefe de Infraestructura Tecnológica" o:suggestedsigneremail="javila@bicsa.com" issignatureline="t"/>
                </v:shape>
              </w:pict>
            </w:r>
          </w:p>
        </w:tc>
      </w:tr>
    </w:tbl>
    <w:p w14:paraId="13571EBD" w14:textId="77777777" w:rsidR="004B2893" w:rsidRPr="00924FEC" w:rsidRDefault="004B2893" w:rsidP="00924FEC">
      <w:pPr>
        <w:rPr>
          <w:lang w:val="es-ES"/>
        </w:rPr>
      </w:pPr>
    </w:p>
    <w:sectPr w:rsidR="004B2893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0EBE2" w14:textId="77777777" w:rsidR="008F4313" w:rsidRDefault="008F4313" w:rsidP="00902B54">
      <w:r>
        <w:separator/>
      </w:r>
    </w:p>
  </w:endnote>
  <w:endnote w:type="continuationSeparator" w:id="0">
    <w:p w14:paraId="5A84D85C" w14:textId="77777777" w:rsidR="008F4313" w:rsidRDefault="008F4313" w:rsidP="0090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07343" w14:textId="77777777" w:rsidR="008F4313" w:rsidRDefault="008F4313" w:rsidP="00902B54">
      <w:r>
        <w:separator/>
      </w:r>
    </w:p>
  </w:footnote>
  <w:footnote w:type="continuationSeparator" w:id="0">
    <w:p w14:paraId="10995932" w14:textId="77777777" w:rsidR="008F4313" w:rsidRDefault="008F4313" w:rsidP="0090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322E9"/>
    <w:rsid w:val="000C14CC"/>
    <w:rsid w:val="000F55B9"/>
    <w:rsid w:val="001272E7"/>
    <w:rsid w:val="00136911"/>
    <w:rsid w:val="00147614"/>
    <w:rsid w:val="001516BF"/>
    <w:rsid w:val="00172633"/>
    <w:rsid w:val="001A4F23"/>
    <w:rsid w:val="001B4461"/>
    <w:rsid w:val="001F2E98"/>
    <w:rsid w:val="00205779"/>
    <w:rsid w:val="00221A1C"/>
    <w:rsid w:val="00274497"/>
    <w:rsid w:val="002778F3"/>
    <w:rsid w:val="00286FB9"/>
    <w:rsid w:val="00287856"/>
    <w:rsid w:val="00291F7F"/>
    <w:rsid w:val="002D19B8"/>
    <w:rsid w:val="002F59A4"/>
    <w:rsid w:val="00304875"/>
    <w:rsid w:val="00324B8F"/>
    <w:rsid w:val="00354D00"/>
    <w:rsid w:val="00365B6E"/>
    <w:rsid w:val="00370F13"/>
    <w:rsid w:val="003C638F"/>
    <w:rsid w:val="003D2042"/>
    <w:rsid w:val="00441FC9"/>
    <w:rsid w:val="0045324A"/>
    <w:rsid w:val="004A0B56"/>
    <w:rsid w:val="004B2893"/>
    <w:rsid w:val="004C1CE7"/>
    <w:rsid w:val="00542F56"/>
    <w:rsid w:val="00571231"/>
    <w:rsid w:val="00576CC8"/>
    <w:rsid w:val="005D2E8C"/>
    <w:rsid w:val="005D430B"/>
    <w:rsid w:val="006156EF"/>
    <w:rsid w:val="00624EBB"/>
    <w:rsid w:val="00626E6A"/>
    <w:rsid w:val="00671544"/>
    <w:rsid w:val="006B70E7"/>
    <w:rsid w:val="006C1C08"/>
    <w:rsid w:val="006D5298"/>
    <w:rsid w:val="0070211B"/>
    <w:rsid w:val="00705F5F"/>
    <w:rsid w:val="007409B4"/>
    <w:rsid w:val="00757132"/>
    <w:rsid w:val="007579A5"/>
    <w:rsid w:val="0076032D"/>
    <w:rsid w:val="00761DA1"/>
    <w:rsid w:val="007662E3"/>
    <w:rsid w:val="0079310F"/>
    <w:rsid w:val="007B24D6"/>
    <w:rsid w:val="007E121F"/>
    <w:rsid w:val="00807592"/>
    <w:rsid w:val="00821F9E"/>
    <w:rsid w:val="0087337F"/>
    <w:rsid w:val="008A3E31"/>
    <w:rsid w:val="008A427C"/>
    <w:rsid w:val="008C0902"/>
    <w:rsid w:val="008D0A21"/>
    <w:rsid w:val="008E7F3B"/>
    <w:rsid w:val="008F4313"/>
    <w:rsid w:val="00902B54"/>
    <w:rsid w:val="009067EE"/>
    <w:rsid w:val="00924FEC"/>
    <w:rsid w:val="00944F42"/>
    <w:rsid w:val="00963B4D"/>
    <w:rsid w:val="009917E7"/>
    <w:rsid w:val="009A3EE0"/>
    <w:rsid w:val="009C7F60"/>
    <w:rsid w:val="009D0058"/>
    <w:rsid w:val="00A0554C"/>
    <w:rsid w:val="00A566B6"/>
    <w:rsid w:val="00A90EFC"/>
    <w:rsid w:val="00AE055F"/>
    <w:rsid w:val="00B24B7F"/>
    <w:rsid w:val="00B46AB7"/>
    <w:rsid w:val="00B83280"/>
    <w:rsid w:val="00B969C7"/>
    <w:rsid w:val="00BD399F"/>
    <w:rsid w:val="00BE39D1"/>
    <w:rsid w:val="00C112FE"/>
    <w:rsid w:val="00C41755"/>
    <w:rsid w:val="00C90454"/>
    <w:rsid w:val="00C97E2F"/>
    <w:rsid w:val="00CC4699"/>
    <w:rsid w:val="00CE6A87"/>
    <w:rsid w:val="00D238E9"/>
    <w:rsid w:val="00D2769A"/>
    <w:rsid w:val="00D35950"/>
    <w:rsid w:val="00D73660"/>
    <w:rsid w:val="00D97A8C"/>
    <w:rsid w:val="00DD133B"/>
    <w:rsid w:val="00DE2D48"/>
    <w:rsid w:val="00DF264E"/>
    <w:rsid w:val="00E07774"/>
    <w:rsid w:val="00E151B5"/>
    <w:rsid w:val="00E62940"/>
    <w:rsid w:val="00E652E7"/>
    <w:rsid w:val="00E7097F"/>
    <w:rsid w:val="00E9003D"/>
    <w:rsid w:val="00ED4AC2"/>
    <w:rsid w:val="00F115B4"/>
    <w:rsid w:val="00F24BB5"/>
    <w:rsid w:val="00F70B98"/>
    <w:rsid w:val="00F71067"/>
    <w:rsid w:val="00FB0A66"/>
    <w:rsid w:val="00FC615B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  <w:lang w:val="es-PA" w:eastAsia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1476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ortal.azure.com/" TargetMode="Externa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4</TotalTime>
  <Pages>1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Jorge E. Batista Arauz</cp:lastModifiedBy>
  <cp:revision>4</cp:revision>
  <cp:lastPrinted>2002-03-04T17:04:00Z</cp:lastPrinted>
  <dcterms:created xsi:type="dcterms:W3CDTF">2022-03-07T13:59:00Z</dcterms:created>
  <dcterms:modified xsi:type="dcterms:W3CDTF">2022-03-07T14:01:00Z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